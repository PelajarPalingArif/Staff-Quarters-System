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75A7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6302592" wp14:editId="601E4C7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18C50C37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886DC79" w14:textId="77777777" w:rsidR="00DF198B" w:rsidRDefault="00DF198B"/>
        </w:tc>
      </w:tr>
      <w:tr w:rsidR="00DF198B" w14:paraId="27317DBA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A724FED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E712EE8" w14:textId="4101B6D7" w:rsidR="00DF198B" w:rsidRPr="000D73DF" w:rsidRDefault="000D73DF" w:rsidP="000D73DF">
            <w:pPr>
              <w:jc w:val="center"/>
              <w:rPr>
                <w:rFonts w:asciiTheme="majorHAnsi" w:hAnsiTheme="majorHAnsi"/>
                <w:b/>
                <w:bCs/>
                <w:sz w:val="52"/>
                <w:szCs w:val="52"/>
              </w:rPr>
            </w:pPr>
            <w:bookmarkStart w:id="0" w:name="_Toc159795002"/>
            <w:r w:rsidRPr="000D73DF">
              <w:rPr>
                <w:rFonts w:asciiTheme="majorHAnsi" w:hAnsiTheme="majorHAnsi"/>
                <w:b/>
                <w:bCs/>
                <w:color w:val="6C6A6A" w:themeColor="background2" w:themeShade="80"/>
                <w:sz w:val="52"/>
                <w:szCs w:val="52"/>
              </w:rPr>
              <w:t>STAFF QUARTERS SYSTEM</w:t>
            </w:r>
            <w:bookmarkEnd w:id="0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7216522" w14:textId="77777777" w:rsidR="00DF198B" w:rsidRDefault="00DF198B"/>
        </w:tc>
      </w:tr>
      <w:tr w:rsidR="00DF198B" w14:paraId="3CFE9C34" w14:textId="77777777" w:rsidTr="00185F4A">
        <w:trPr>
          <w:trHeight w:val="1837"/>
        </w:trPr>
        <w:tc>
          <w:tcPr>
            <w:tcW w:w="1170" w:type="dxa"/>
          </w:tcPr>
          <w:p w14:paraId="30B12123" w14:textId="77777777" w:rsidR="00DF198B" w:rsidRDefault="00DF198B"/>
        </w:tc>
        <w:tc>
          <w:tcPr>
            <w:tcW w:w="8460" w:type="dxa"/>
            <w:gridSpan w:val="7"/>
          </w:tcPr>
          <w:p w14:paraId="16510A05" w14:textId="77777777" w:rsidR="00DF198B" w:rsidRDefault="00DF198B"/>
        </w:tc>
        <w:tc>
          <w:tcPr>
            <w:tcW w:w="1160" w:type="dxa"/>
          </w:tcPr>
          <w:p w14:paraId="3DFA0E2D" w14:textId="77777777" w:rsidR="00DF198B" w:rsidRDefault="00DF198B"/>
        </w:tc>
      </w:tr>
      <w:tr w:rsidR="00DF198B" w14:paraId="0B8BEB54" w14:textId="77777777" w:rsidTr="00185F4A">
        <w:trPr>
          <w:trHeight w:val="929"/>
        </w:trPr>
        <w:tc>
          <w:tcPr>
            <w:tcW w:w="2397" w:type="dxa"/>
            <w:gridSpan w:val="4"/>
          </w:tcPr>
          <w:p w14:paraId="0EBB5827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4317AC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940F1E0" w14:textId="77777777" w:rsidR="00DF198B" w:rsidRDefault="00DF198B"/>
        </w:tc>
      </w:tr>
      <w:tr w:rsidR="00DF198B" w14:paraId="34C76122" w14:textId="77777777" w:rsidTr="00185F4A">
        <w:trPr>
          <w:trHeight w:val="1460"/>
        </w:trPr>
        <w:tc>
          <w:tcPr>
            <w:tcW w:w="2397" w:type="dxa"/>
            <w:gridSpan w:val="4"/>
          </w:tcPr>
          <w:p w14:paraId="11CFBDE6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9B4E5DC" w14:textId="539BB0D2" w:rsidR="00DF198B" w:rsidRPr="000D73DF" w:rsidRDefault="000D73DF" w:rsidP="000D73DF">
            <w:pPr>
              <w:jc w:val="center"/>
              <w:rPr>
                <w:sz w:val="48"/>
                <w:szCs w:val="48"/>
              </w:rPr>
            </w:pPr>
            <w:bookmarkStart w:id="1" w:name="_Toc159795003"/>
            <w:r w:rsidRPr="000D73DF">
              <w:rPr>
                <w:sz w:val="48"/>
                <w:szCs w:val="48"/>
              </w:rPr>
              <w:t>ARIF RAIHAN BIN AHMAD RIDZUAN</w:t>
            </w:r>
            <w:bookmarkEnd w:id="1"/>
          </w:p>
        </w:tc>
        <w:tc>
          <w:tcPr>
            <w:tcW w:w="2398" w:type="dxa"/>
            <w:gridSpan w:val="4"/>
          </w:tcPr>
          <w:p w14:paraId="5BE329CC" w14:textId="77777777" w:rsidR="00DF198B" w:rsidRDefault="00DF198B"/>
        </w:tc>
      </w:tr>
      <w:tr w:rsidR="00DF198B" w14:paraId="5F478162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5FE63003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CCCDB0D" w14:textId="55BD0FCE" w:rsidR="00DF198B" w:rsidRPr="000D73DF" w:rsidRDefault="000D73DF" w:rsidP="000D73DF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bookmarkStart w:id="2" w:name="_Toc159795004"/>
            <w:r w:rsidRPr="000D73D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25/2/2025</w:t>
            </w:r>
            <w:bookmarkEnd w:id="2"/>
          </w:p>
          <w:bookmarkStart w:id="3" w:name="_Toc159795005"/>
          <w:p w14:paraId="79FC5424" w14:textId="77777777" w:rsidR="00874FE7" w:rsidRPr="00DF198B" w:rsidRDefault="00694ACA" w:rsidP="009978B1">
            <w:pPr>
              <w:pStyle w:val="Text"/>
              <w:jc w:val="center"/>
            </w:pPr>
            <w:sdt>
              <w:sdtPr>
                <w:id w:val="-1516760087"/>
                <w:placeholder>
                  <w:docPart w:val="2FEEF80E157E4A63B1926787234C00A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  <w:bookmarkEnd w:id="3"/>
          </w:p>
          <w:p w14:paraId="6034E1C9" w14:textId="52304A00" w:rsidR="00DF198B" w:rsidRPr="00DF198B" w:rsidRDefault="000D73DF" w:rsidP="009978B1">
            <w:pPr>
              <w:pStyle w:val="Text"/>
              <w:jc w:val="center"/>
            </w:pPr>
            <w:bookmarkStart w:id="4" w:name="_Toc159795006"/>
            <w:r>
              <w:t>SYSTEM MANUAL</w:t>
            </w:r>
            <w:bookmarkEnd w:id="4"/>
          </w:p>
          <w:bookmarkStart w:id="5" w:name="_Toc159795007"/>
          <w:p w14:paraId="67C6CDD5" w14:textId="77777777" w:rsidR="00DF198B" w:rsidRPr="00DF198B" w:rsidRDefault="00694ACA" w:rsidP="009978B1">
            <w:pPr>
              <w:pStyle w:val="Text"/>
              <w:jc w:val="center"/>
            </w:pPr>
            <w:sdt>
              <w:sdtPr>
                <w:id w:val="1492440299"/>
                <w:placeholder>
                  <w:docPart w:val="BAFF6087D4A74CFA82EE8154757E0F1A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  <w:bookmarkEnd w:id="5"/>
          </w:p>
          <w:p w14:paraId="50D36135" w14:textId="7FA7B814" w:rsidR="00DF198B" w:rsidRDefault="00DF198B" w:rsidP="00874FE7">
            <w:pPr>
              <w:pStyle w:val="Heading3"/>
            </w:pPr>
          </w:p>
          <w:p w14:paraId="58451F9F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6EDAE9C8" w14:textId="77777777" w:rsidR="00DF198B" w:rsidRDefault="00DF198B" w:rsidP="00DF198B">
            <w:pPr>
              <w:jc w:val="center"/>
            </w:pPr>
          </w:p>
        </w:tc>
      </w:tr>
      <w:tr w:rsidR="00DF198B" w14:paraId="305C534B" w14:textId="77777777" w:rsidTr="00185F4A">
        <w:tc>
          <w:tcPr>
            <w:tcW w:w="2340" w:type="dxa"/>
            <w:gridSpan w:val="3"/>
          </w:tcPr>
          <w:p w14:paraId="553B83D0" w14:textId="77777777" w:rsidR="00DF198B" w:rsidRDefault="00DF198B"/>
        </w:tc>
        <w:tc>
          <w:tcPr>
            <w:tcW w:w="6120" w:type="dxa"/>
            <w:gridSpan w:val="3"/>
          </w:tcPr>
          <w:p w14:paraId="673C9C06" w14:textId="77777777" w:rsidR="00DF198B" w:rsidRDefault="00DF198B"/>
        </w:tc>
        <w:tc>
          <w:tcPr>
            <w:tcW w:w="2330" w:type="dxa"/>
            <w:gridSpan w:val="3"/>
          </w:tcPr>
          <w:p w14:paraId="1B3A8DBD" w14:textId="77777777" w:rsidR="00DF198B" w:rsidRDefault="00DF198B"/>
        </w:tc>
      </w:tr>
    </w:tbl>
    <w:p w14:paraId="60F43099" w14:textId="77777777" w:rsidR="00DF198B" w:rsidRDefault="00DF198B"/>
    <w:p w14:paraId="5ACD883E" w14:textId="77777777" w:rsidR="002D2200" w:rsidRDefault="002D2200"/>
    <w:p w14:paraId="19F08818" w14:textId="24F64CDB" w:rsidR="00E74B29" w:rsidRDefault="00E74B29" w:rsidP="0048120C">
      <w:pPr>
        <w:pStyle w:val="GraphicAnchor"/>
      </w:pPr>
    </w:p>
    <w:p w14:paraId="5FDD30CE" w14:textId="77777777" w:rsidR="0048120C" w:rsidRDefault="0048120C"/>
    <w:sdt>
      <w:sdtPr>
        <w:id w:val="14448121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6C0C5317" w14:textId="398E819F" w:rsidR="009978B1" w:rsidRDefault="009978B1">
          <w:pPr>
            <w:pStyle w:val="TOCHeading"/>
          </w:pPr>
          <w:r>
            <w:t>Contents</w:t>
          </w:r>
        </w:p>
        <w:p w14:paraId="02D20100" w14:textId="77CE767D" w:rsidR="0079694B" w:rsidRDefault="009978B1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799967" w:history="1">
            <w:r w:rsidR="0079694B" w:rsidRPr="002E5AC8">
              <w:rPr>
                <w:rStyle w:val="Hyperlink"/>
                <w:noProof/>
                <w:color w:val="0D0DFF" w:themeColor="hyperlink" w:themeTint="F2"/>
              </w:rPr>
              <w:t>BASIC</w:t>
            </w:r>
            <w:r w:rsidR="0079694B">
              <w:rPr>
                <w:noProof/>
                <w:webHidden/>
              </w:rPr>
              <w:tab/>
            </w:r>
            <w:r w:rsidR="0079694B">
              <w:rPr>
                <w:noProof/>
                <w:webHidden/>
              </w:rPr>
              <w:fldChar w:fldCharType="begin"/>
            </w:r>
            <w:r w:rsidR="0079694B">
              <w:rPr>
                <w:noProof/>
                <w:webHidden/>
              </w:rPr>
              <w:instrText xml:space="preserve"> PAGEREF _Toc159799967 \h </w:instrText>
            </w:r>
            <w:r w:rsidR="0079694B">
              <w:rPr>
                <w:noProof/>
                <w:webHidden/>
              </w:rPr>
            </w:r>
            <w:r w:rsidR="0079694B">
              <w:rPr>
                <w:noProof/>
                <w:webHidden/>
              </w:rPr>
              <w:fldChar w:fldCharType="separate"/>
            </w:r>
            <w:r w:rsidR="0079694B">
              <w:rPr>
                <w:noProof/>
                <w:webHidden/>
              </w:rPr>
              <w:t>3</w:t>
            </w:r>
            <w:r w:rsidR="0079694B">
              <w:rPr>
                <w:noProof/>
                <w:webHidden/>
              </w:rPr>
              <w:fldChar w:fldCharType="end"/>
            </w:r>
          </w:hyperlink>
        </w:p>
        <w:p w14:paraId="4D7D1B44" w14:textId="05C7D15E" w:rsidR="0079694B" w:rsidRDefault="0079694B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159799968" w:history="1">
            <w:r w:rsidRPr="002E5AC8">
              <w:rPr>
                <w:rStyle w:val="Hyperlink"/>
                <w:noProof/>
                <w:color w:val="0D0DFF" w:themeColor="hyperlink" w:themeTint="F2"/>
              </w:rPr>
              <w:t>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_Toc159799968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BD75F" w14:textId="0B5AFD30" w:rsidR="0079694B" w:rsidRDefault="0079694B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159799969" w:history="1">
            <w:r w:rsidRPr="002E5AC8">
              <w:rPr>
                <w:rStyle w:val="Hyperlink"/>
                <w:noProof/>
                <w:color w:val="0D0DFF" w:themeColor="hyperlink" w:themeTint="F2"/>
              </w:rPr>
              <w:t>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35EC" w14:textId="797470D2" w:rsidR="0079694B" w:rsidRDefault="0079694B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159799970" w:history="1">
            <w:r w:rsidRPr="002E5AC8">
              <w:rPr>
                <w:rStyle w:val="Hyperlink"/>
                <w:noProof/>
                <w:color w:val="0D0DFF" w:themeColor="hyperlink" w:themeTint="F2"/>
              </w:rPr>
              <w:t>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B737B" w14:textId="695630C4" w:rsidR="0079694B" w:rsidRDefault="0079694B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159799971" w:history="1">
            <w:r w:rsidRPr="002E5AC8">
              <w:rPr>
                <w:rStyle w:val="Hyperlink"/>
                <w:noProof/>
                <w:color w:val="0D0DFF" w:themeColor="hyperlink" w:themeTint="F2"/>
              </w:rPr>
              <w:t>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F9DE" w14:textId="6D3118E4" w:rsidR="0079694B" w:rsidRDefault="0079694B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159799972" w:history="1">
            <w:r w:rsidRPr="002E5AC8">
              <w:rPr>
                <w:rStyle w:val="Hyperlink"/>
                <w:noProof/>
                <w:color w:val="0D0DFF" w:themeColor="hyperlink" w:themeTint="F2"/>
              </w:rPr>
              <w:t>APPLIENCE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9EBA" w14:textId="3B38A40B" w:rsidR="0079694B" w:rsidRDefault="0079694B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sz w:val="22"/>
              <w:szCs w:val="22"/>
              <w:lang w:eastAsia="zh-CN"/>
            </w:rPr>
          </w:pPr>
          <w:hyperlink w:anchor="_Toc159799973" w:history="1">
            <w:r w:rsidRPr="002E5AC8">
              <w:rPr>
                <w:rStyle w:val="Hyperlink"/>
                <w:noProof/>
                <w:color w:val="0D0DFF" w:themeColor="hyperlink" w:themeTint="F2"/>
              </w:rPr>
              <w:t>EXPORTING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C7DFC" w14:textId="505D20AF" w:rsidR="009978B1" w:rsidRDefault="009978B1">
          <w:r>
            <w:rPr>
              <w:b/>
              <w:bCs/>
              <w:noProof/>
            </w:rPr>
            <w:fldChar w:fldCharType="end"/>
          </w:r>
        </w:p>
      </w:sdtContent>
    </w:sdt>
    <w:p w14:paraId="4AA2E4CB" w14:textId="4F297D22" w:rsidR="0048120C" w:rsidRDefault="0048120C"/>
    <w:p w14:paraId="05B2671C" w14:textId="282A43E9" w:rsidR="000D73DF" w:rsidRDefault="000D73DF"/>
    <w:p w14:paraId="787C17F5" w14:textId="4BB01BCC" w:rsidR="000D73DF" w:rsidRDefault="000D73DF"/>
    <w:p w14:paraId="3E273C73" w14:textId="0246CB5E" w:rsidR="000D73DF" w:rsidRDefault="000D73DF"/>
    <w:p w14:paraId="70F4827A" w14:textId="6F3E7E67" w:rsidR="000D73DF" w:rsidRDefault="000D73DF"/>
    <w:p w14:paraId="4B841E8B" w14:textId="26948E58" w:rsidR="000D73DF" w:rsidRDefault="000D73DF"/>
    <w:p w14:paraId="2C258343" w14:textId="36296B25" w:rsidR="000D73DF" w:rsidRDefault="000D73DF"/>
    <w:p w14:paraId="6E00410E" w14:textId="1ACCB564" w:rsidR="000D73DF" w:rsidRDefault="000D73DF"/>
    <w:p w14:paraId="3A57882F" w14:textId="4B103828" w:rsidR="000D73DF" w:rsidRDefault="000D73DF"/>
    <w:p w14:paraId="48474281" w14:textId="70CF1EE2" w:rsidR="000D73DF" w:rsidRDefault="000D73DF"/>
    <w:p w14:paraId="54E0C401" w14:textId="4DCC3699" w:rsidR="000D73DF" w:rsidRDefault="000D73DF"/>
    <w:p w14:paraId="2E577C6D" w14:textId="6D4D2A33" w:rsidR="000D73DF" w:rsidRDefault="000D73DF"/>
    <w:p w14:paraId="4458E71B" w14:textId="21A6C4F6" w:rsidR="000D73DF" w:rsidRDefault="000D73DF"/>
    <w:p w14:paraId="15DED627" w14:textId="20CA6645" w:rsidR="000D73DF" w:rsidRDefault="000D73DF"/>
    <w:p w14:paraId="0FC21F37" w14:textId="253432A9" w:rsidR="000D73DF" w:rsidRDefault="000D73DF"/>
    <w:p w14:paraId="5E884147" w14:textId="2C3D305D" w:rsidR="000D73DF" w:rsidRDefault="000D73DF"/>
    <w:p w14:paraId="42752505" w14:textId="231A045D" w:rsidR="000D73DF" w:rsidRDefault="000D73DF"/>
    <w:p w14:paraId="38262B91" w14:textId="2B6233F7" w:rsidR="000D73DF" w:rsidRDefault="000D73DF"/>
    <w:p w14:paraId="71705FD9" w14:textId="7F19EEDB" w:rsidR="000D73DF" w:rsidRDefault="000D73DF"/>
    <w:p w14:paraId="20ED3E79" w14:textId="4882659F" w:rsidR="000D73DF" w:rsidRDefault="000D73DF"/>
    <w:p w14:paraId="4D817168" w14:textId="79E88B27" w:rsidR="000D73DF" w:rsidRDefault="000D73DF"/>
    <w:p w14:paraId="692F5858" w14:textId="585D0780" w:rsidR="000D73DF" w:rsidRDefault="000D73DF"/>
    <w:p w14:paraId="03F5AA0C" w14:textId="02893B18" w:rsidR="000D73DF" w:rsidRDefault="000D73DF"/>
    <w:p w14:paraId="65ACCC0D" w14:textId="311D01BE" w:rsidR="000D73DF" w:rsidRDefault="000D73DF"/>
    <w:p w14:paraId="40D89989" w14:textId="5086E97F" w:rsidR="000D73DF" w:rsidRDefault="000D73DF"/>
    <w:p w14:paraId="62B886F9" w14:textId="5C1EF67E" w:rsidR="000D73DF" w:rsidRDefault="000D73DF"/>
    <w:p w14:paraId="2AE3192A" w14:textId="65492E7B" w:rsidR="000D73DF" w:rsidRDefault="000D73DF"/>
    <w:p w14:paraId="438916CD" w14:textId="7D3C8272" w:rsidR="000D73DF" w:rsidRDefault="000D73DF"/>
    <w:p w14:paraId="156556AA" w14:textId="6BBA65FC" w:rsidR="000D73DF" w:rsidRDefault="000D73DF"/>
    <w:p w14:paraId="68E77785" w14:textId="12E116A4" w:rsidR="000D73DF" w:rsidRDefault="000D73DF"/>
    <w:p w14:paraId="602E4594" w14:textId="6A301ADA" w:rsidR="000D73DF" w:rsidRDefault="000D73DF"/>
    <w:p w14:paraId="5283001A" w14:textId="06A7B64C" w:rsidR="000D73DF" w:rsidRDefault="000D73DF"/>
    <w:p w14:paraId="6B0934B5" w14:textId="5B37FF4F" w:rsidR="000D73DF" w:rsidRDefault="000D73DF"/>
    <w:p w14:paraId="0E4A67C6" w14:textId="577BC3E3" w:rsidR="000D73DF" w:rsidRDefault="000D73DF"/>
    <w:p w14:paraId="4216B4B4" w14:textId="7C1F440A" w:rsidR="000D73DF" w:rsidRDefault="000D73DF"/>
    <w:p w14:paraId="56822DFD" w14:textId="5B2B3493" w:rsidR="000D73DF" w:rsidRDefault="000D73DF"/>
    <w:p w14:paraId="238CDA4C" w14:textId="6D9F68DA" w:rsidR="000D73DF" w:rsidRDefault="000D73DF"/>
    <w:p w14:paraId="17866BD5" w14:textId="1AE38EF1" w:rsidR="000D73DF" w:rsidRDefault="000D73DF"/>
    <w:p w14:paraId="26EF6EBF" w14:textId="4A785BE5" w:rsidR="000D73DF" w:rsidRDefault="000D73DF"/>
    <w:p w14:paraId="066A371D" w14:textId="33D0FB9F" w:rsidR="000D73DF" w:rsidRDefault="000D73DF"/>
    <w:p w14:paraId="1CE617EA" w14:textId="7EF92E30" w:rsidR="000D73DF" w:rsidRDefault="000D73DF"/>
    <w:p w14:paraId="6D6A58BB" w14:textId="17B2C342" w:rsidR="000D73DF" w:rsidRDefault="000D73DF" w:rsidP="000D73DF">
      <w:pPr>
        <w:pStyle w:val="Heading1"/>
        <w:pBdr>
          <w:bottom w:val="single" w:sz="6" w:space="13" w:color="auto"/>
        </w:pBdr>
        <w:rPr>
          <w:color w:val="0D0D0D" w:themeColor="text1" w:themeTint="F2"/>
        </w:rPr>
      </w:pPr>
      <w:bookmarkStart w:id="6" w:name="_Toc159799967"/>
      <w:r>
        <w:rPr>
          <w:color w:val="0D0D0D" w:themeColor="text1" w:themeTint="F2"/>
        </w:rPr>
        <w:lastRenderedPageBreak/>
        <w:t>BASIC</w:t>
      </w:r>
      <w:bookmarkEnd w:id="6"/>
    </w:p>
    <w:p w14:paraId="23DAF260" w14:textId="77777777" w:rsidR="000D73DF" w:rsidRPr="000D73DF" w:rsidRDefault="000D73DF" w:rsidP="000D73DF"/>
    <w:p w14:paraId="21910AD8" w14:textId="78E86081" w:rsidR="000D73DF" w:rsidRDefault="000D73DF" w:rsidP="000D73D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LOGGING IN</w:t>
      </w:r>
    </w:p>
    <w:p w14:paraId="05CB251C" w14:textId="5D5B5A8B" w:rsidR="000D73DF" w:rsidRDefault="000D73DF" w:rsidP="000D73DF">
      <w:pPr>
        <w:pStyle w:val="ListParagraph"/>
        <w:rPr>
          <w:b/>
          <w:bCs/>
        </w:rPr>
      </w:pPr>
    </w:p>
    <w:p w14:paraId="14AD6941" w14:textId="3DA9D0AD" w:rsidR="000D73DF" w:rsidRPr="00AB2D61" w:rsidRDefault="000D73DF" w:rsidP="000D73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B2D61">
        <w:rPr>
          <w:rFonts w:ascii="Times New Roman" w:hAnsi="Times New Roman" w:cs="Times New Roman"/>
        </w:rPr>
        <w:t xml:space="preserve">Head to </w:t>
      </w:r>
      <w:hyperlink r:id="rId12" w:history="1">
        <w:r w:rsidRPr="00AB2D61">
          <w:rPr>
            <w:rStyle w:val="Hyperlink"/>
            <w:rFonts w:ascii="Times New Roman" w:hAnsi="Times New Roman" w:cs="Times New Roman"/>
          </w:rPr>
          <w:t>http://btrintranet/sqs/index.php</w:t>
        </w:r>
      </w:hyperlink>
      <w:r w:rsidRPr="00AB2D61">
        <w:rPr>
          <w:rFonts w:ascii="Times New Roman" w:hAnsi="Times New Roman" w:cs="Times New Roman"/>
        </w:rPr>
        <w:t xml:space="preserve"> or </w:t>
      </w:r>
      <w:hyperlink r:id="rId13" w:history="1">
        <w:r w:rsidRPr="00AB2D61">
          <w:rPr>
            <w:rStyle w:val="Hyperlink"/>
            <w:rFonts w:ascii="Times New Roman" w:hAnsi="Times New Roman" w:cs="Times New Roman"/>
          </w:rPr>
          <w:t>http://</w:t>
        </w:r>
        <w:r w:rsidRPr="00AB2D61">
          <w:rPr>
            <w:rStyle w:val="Hyperlink"/>
            <w:rFonts w:ascii="Times New Roman" w:hAnsi="Times New Roman" w:cs="Times New Roman"/>
          </w:rPr>
          <w:t>188.168.35.80</w:t>
        </w:r>
        <w:r w:rsidRPr="00AB2D61">
          <w:rPr>
            <w:rStyle w:val="Hyperlink"/>
            <w:rFonts w:ascii="Times New Roman" w:hAnsi="Times New Roman" w:cs="Times New Roman"/>
          </w:rPr>
          <w:t>/sqs</w:t>
        </w:r>
        <w:r w:rsidRPr="00AB2D61">
          <w:rPr>
            <w:rStyle w:val="Hyperlink"/>
            <w:rFonts w:ascii="Times New Roman" w:hAnsi="Times New Roman" w:cs="Times New Roman"/>
          </w:rPr>
          <w:t>/index.php</w:t>
        </w:r>
      </w:hyperlink>
      <w:r w:rsidRPr="00AB2D61">
        <w:rPr>
          <w:rFonts w:ascii="Times New Roman" w:hAnsi="Times New Roman" w:cs="Times New Roman"/>
        </w:rPr>
        <w:t xml:space="preserve"> to access the system.</w:t>
      </w:r>
    </w:p>
    <w:p w14:paraId="36B7544A" w14:textId="62CB6C67" w:rsidR="000D73DF" w:rsidRDefault="000D73DF" w:rsidP="000D73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B2D61">
        <w:rPr>
          <w:rFonts w:ascii="Times New Roman" w:hAnsi="Times New Roman" w:cs="Times New Roman"/>
        </w:rPr>
        <w:t xml:space="preserve">Insert </w:t>
      </w:r>
      <w:r w:rsidR="00AB2D61" w:rsidRPr="00AB2D61">
        <w:rPr>
          <w:rFonts w:ascii="Times New Roman" w:hAnsi="Times New Roman" w:cs="Times New Roman"/>
        </w:rPr>
        <w:t>Employee ID : 02</w:t>
      </w:r>
      <w:r w:rsidR="00AB2D61">
        <w:rPr>
          <w:rFonts w:ascii="Times New Roman" w:hAnsi="Times New Roman" w:cs="Times New Roman"/>
        </w:rPr>
        <w:t>, Password : 123456789 and press the log in button to gain access to the system.</w:t>
      </w:r>
    </w:p>
    <w:p w14:paraId="499ABFB1" w14:textId="77777777" w:rsidR="00AB2D61" w:rsidRPr="00AB2D61" w:rsidRDefault="00AB2D61" w:rsidP="00AB2D61">
      <w:pPr>
        <w:pStyle w:val="ListParagraph"/>
        <w:ind w:left="1440"/>
        <w:rPr>
          <w:rFonts w:ascii="Times New Roman" w:hAnsi="Times New Roman" w:cs="Times New Roman"/>
        </w:rPr>
      </w:pPr>
    </w:p>
    <w:p w14:paraId="2563F383" w14:textId="17A9FBA1" w:rsidR="00AB2D61" w:rsidRDefault="00AB2D61" w:rsidP="00AB2D61">
      <w:pPr>
        <w:pStyle w:val="ListParagraph"/>
        <w:ind w:left="1440"/>
      </w:pPr>
      <w:r w:rsidRPr="00AB2D61">
        <w:drawing>
          <wp:anchor distT="0" distB="0" distL="114300" distR="114300" simplePos="0" relativeHeight="251659264" behindDoc="0" locked="0" layoutInCell="1" allowOverlap="1" wp14:anchorId="228B25C2" wp14:editId="51DDBE2F">
            <wp:simplePos x="0" y="0"/>
            <wp:positionH relativeFrom="column">
              <wp:posOffset>2124075</wp:posOffset>
            </wp:positionH>
            <wp:positionV relativeFrom="page">
              <wp:posOffset>2619375</wp:posOffset>
            </wp:positionV>
            <wp:extent cx="2514600" cy="204406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" r="2122" b="2548"/>
                    <a:stretch/>
                  </pic:blipFill>
                  <pic:spPr bwMode="auto">
                    <a:xfrm>
                      <a:off x="0" y="0"/>
                      <a:ext cx="2514600" cy="204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C098D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39CF0997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2F821F87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5B416CEA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216ACD7C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285E49EF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75EBCD3E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60029098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777E9B04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603F2DD5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6BEDD389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2C48821B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64157AED" w14:textId="77777777" w:rsidR="00AB2D61" w:rsidRPr="00AB2D61" w:rsidRDefault="00AB2D61" w:rsidP="00AB2D61">
      <w:pPr>
        <w:rPr>
          <w:b/>
          <w:bCs/>
        </w:rPr>
      </w:pPr>
    </w:p>
    <w:p w14:paraId="2464A37A" w14:textId="77777777" w:rsidR="00AB2D61" w:rsidRDefault="00AB2D61" w:rsidP="00AB2D61">
      <w:pPr>
        <w:pStyle w:val="ListParagraph"/>
        <w:ind w:left="1440"/>
        <w:jc w:val="center"/>
        <w:rPr>
          <w:b/>
          <w:bCs/>
        </w:rPr>
      </w:pPr>
    </w:p>
    <w:p w14:paraId="5DE06CCC" w14:textId="731F6D1E" w:rsidR="00AB2D61" w:rsidRPr="00AB2D61" w:rsidRDefault="00AB2D61" w:rsidP="00AB2D61">
      <w:pPr>
        <w:pStyle w:val="ListParagraph"/>
        <w:numPr>
          <w:ilvl w:val="0"/>
          <w:numId w:val="3"/>
        </w:numPr>
      </w:pPr>
      <w:r w:rsidRPr="00AB2D61">
        <w:rPr>
          <w:b/>
          <w:bCs/>
        </w:rPr>
        <w:t xml:space="preserve"> </w:t>
      </w:r>
      <w:r>
        <w:rPr>
          <w:b/>
          <w:bCs/>
        </w:rPr>
        <w:t xml:space="preserve">LOGGING </w:t>
      </w:r>
      <w:r>
        <w:rPr>
          <w:b/>
          <w:bCs/>
        </w:rPr>
        <w:t>OUT</w:t>
      </w:r>
    </w:p>
    <w:p w14:paraId="2EFE9DD7" w14:textId="77777777" w:rsidR="00AB2D61" w:rsidRPr="00AB2D61" w:rsidRDefault="00AB2D61" w:rsidP="00AB2D61">
      <w:pPr>
        <w:pStyle w:val="ListParagraph"/>
      </w:pPr>
    </w:p>
    <w:p w14:paraId="20C37AD7" w14:textId="2E9467CA" w:rsidR="00AB2D61" w:rsidRDefault="00AB2D61" w:rsidP="00AB2D61">
      <w:pPr>
        <w:pStyle w:val="ListParagraph"/>
        <w:numPr>
          <w:ilvl w:val="0"/>
          <w:numId w:val="6"/>
        </w:numPr>
      </w:pPr>
      <w:r>
        <w:t>Press the top left arrow beside your name</w:t>
      </w:r>
    </w:p>
    <w:p w14:paraId="11E30FA2" w14:textId="0E5E72FF" w:rsidR="00AB2D61" w:rsidRDefault="00AB2D61" w:rsidP="00AB2D61">
      <w:pPr>
        <w:pStyle w:val="ListParagraph"/>
        <w:ind w:left="1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9C4BBD" wp14:editId="47520EAA">
                <wp:simplePos x="0" y="0"/>
                <wp:positionH relativeFrom="column">
                  <wp:posOffset>3563944</wp:posOffset>
                </wp:positionH>
                <wp:positionV relativeFrom="paragraph">
                  <wp:posOffset>168754</wp:posOffset>
                </wp:positionV>
                <wp:extent cx="783207" cy="455403"/>
                <wp:effectExtent l="19050" t="19050" r="17145" b="2095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07" cy="455403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CA9D1" id="Oval 10" o:spid="_x0000_s1026" style="position:absolute;margin-left:280.65pt;margin-top:13.3pt;width:61.65pt;height:3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" fillcolor="#e71224" strokecolor="#e71224" strokeweight="1mm">
                <v:fill opacity="3341f"/>
                <v:textbox inset="3pt,3pt,3pt,3pt"/>
              </v:oval>
            </w:pict>
          </mc:Fallback>
        </mc:AlternateContent>
      </w:r>
      <w:r>
        <w:t xml:space="preserve"> </w:t>
      </w:r>
    </w:p>
    <w:p w14:paraId="37484A30" w14:textId="44E416CE" w:rsidR="00AB2D61" w:rsidRDefault="00AB2D61" w:rsidP="00AB2D61">
      <w:pPr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0B66EE" wp14:editId="59DEE1FF">
                <wp:simplePos x="0" y="0"/>
                <wp:positionH relativeFrom="column">
                  <wp:posOffset>4272968</wp:posOffset>
                </wp:positionH>
                <wp:positionV relativeFrom="paragraph">
                  <wp:posOffset>529590</wp:posOffset>
                </wp:positionV>
                <wp:extent cx="378320" cy="119965"/>
                <wp:effectExtent l="0" t="95250" r="3175" b="128270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2600">
                          <a:off x="0" y="0"/>
                          <a:ext cx="378320" cy="119965"/>
                        </a:xfrm>
                        <a:prstGeom prst="leftArrow">
                          <a:avLst/>
                        </a:prstGeom>
                        <a:solidFill>
                          <a:srgbClr val="FF0000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D81D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4" o:spid="_x0000_s1026" type="#_x0000_t66" style="position:absolute;margin-left:336.45pt;margin-top:41.7pt;width:29.8pt;height:9.45pt;rotation:286457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" adj="3425" fillcolor="red" strokecolor="#e71224" strokeweight="1mm">
                <v:fill opacity="3341f"/>
                <v:textbox style="mso-fit-shape-to-text:t" inset="3pt,3pt,3pt,3pt"/>
              </v:shape>
            </w:pict>
          </mc:Fallback>
        </mc:AlternateContent>
      </w:r>
      <w:r w:rsidRPr="00AB2D61">
        <w:drawing>
          <wp:inline distT="0" distB="0" distL="0" distR="0" wp14:anchorId="0474B804" wp14:editId="6FFEB02D">
            <wp:extent cx="1276350" cy="2882984"/>
            <wp:effectExtent l="0" t="0" r="0" b="0"/>
            <wp:docPr id="7" name="Picture 7" descr="A screenshot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reen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9416" cy="28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ACEE" w14:textId="34CBF2CA" w:rsidR="00AB2D61" w:rsidRDefault="00AB2D61" w:rsidP="00AB2D61">
      <w:pPr>
        <w:pStyle w:val="ListParagraph"/>
        <w:numPr>
          <w:ilvl w:val="0"/>
          <w:numId w:val="6"/>
        </w:numPr>
      </w:pPr>
      <w:r>
        <w:t>Press “log out” on the dropdown</w:t>
      </w:r>
    </w:p>
    <w:p w14:paraId="0F2DEC61" w14:textId="77777777" w:rsidR="0079694B" w:rsidRPr="00AB2D61" w:rsidRDefault="0079694B" w:rsidP="0079694B">
      <w:pPr>
        <w:pStyle w:val="ListParagraph"/>
        <w:ind w:left="1800"/>
      </w:pPr>
    </w:p>
    <w:p w14:paraId="12EF3CB9" w14:textId="77777777" w:rsidR="000D73DF" w:rsidRDefault="000D73DF"/>
    <w:p w14:paraId="0D11D8B6" w14:textId="4B9280D2" w:rsidR="000D73DF" w:rsidRDefault="000D73DF" w:rsidP="000D73DF">
      <w:pPr>
        <w:pStyle w:val="Heading1"/>
        <w:pBdr>
          <w:bottom w:val="single" w:sz="6" w:space="13" w:color="auto"/>
        </w:pBdr>
        <w:rPr>
          <w:color w:val="0D0D0D" w:themeColor="text1" w:themeTint="F2"/>
        </w:rPr>
      </w:pPr>
      <w:bookmarkStart w:id="7" w:name="_Toc159799968"/>
      <w:r w:rsidRPr="000D73DF">
        <w:rPr>
          <w:color w:val="0D0D0D" w:themeColor="text1" w:themeTint="F2"/>
        </w:rPr>
        <w:lastRenderedPageBreak/>
        <w:t>EMPLOYEE</w:t>
      </w:r>
      <w:bookmarkEnd w:id="7"/>
    </w:p>
    <w:p w14:paraId="4E64E3BC" w14:textId="77777777" w:rsidR="000D73DF" w:rsidRPr="000D73DF" w:rsidRDefault="000D73DF" w:rsidP="000D73DF"/>
    <w:p w14:paraId="18BC368E" w14:textId="348ADE13" w:rsidR="000D73DF" w:rsidRDefault="000D73DF" w:rsidP="000D73DF">
      <w:pPr>
        <w:pStyle w:val="ListParagraph"/>
        <w:numPr>
          <w:ilvl w:val="0"/>
          <w:numId w:val="3"/>
        </w:numPr>
        <w:rPr>
          <w:b/>
          <w:bCs/>
        </w:rPr>
      </w:pPr>
      <w:r w:rsidRPr="000D73DF">
        <w:rPr>
          <w:b/>
          <w:bCs/>
        </w:rPr>
        <w:t>ADDING EMPLOYEE</w:t>
      </w:r>
    </w:p>
    <w:p w14:paraId="4E763C1E" w14:textId="77777777" w:rsidR="00D1447D" w:rsidRDefault="00D1447D" w:rsidP="00D1447D">
      <w:pPr>
        <w:pStyle w:val="ListParagraph"/>
        <w:rPr>
          <w:b/>
          <w:bCs/>
        </w:rPr>
      </w:pPr>
    </w:p>
    <w:p w14:paraId="76D829A1" w14:textId="0EA20A10" w:rsidR="00AB2D61" w:rsidRPr="00AB2D61" w:rsidRDefault="00AB2D61" w:rsidP="00AB2D6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Go to employee section by clicking on the sidebar </w:t>
      </w:r>
    </w:p>
    <w:p w14:paraId="7968CF97" w14:textId="0B1D615D" w:rsidR="00AB2D61" w:rsidRDefault="00AB2D61" w:rsidP="00AB2D61">
      <w:pPr>
        <w:pStyle w:val="ListParagraph"/>
        <w:ind w:left="180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BFF64D" wp14:editId="35B84394">
                <wp:simplePos x="0" y="0"/>
                <wp:positionH relativeFrom="column">
                  <wp:posOffset>3165840</wp:posOffset>
                </wp:positionH>
                <wp:positionV relativeFrom="paragraph">
                  <wp:posOffset>1096800</wp:posOffset>
                </wp:positionV>
                <wp:extent cx="1440000" cy="360000"/>
                <wp:effectExtent l="19050" t="19050" r="27305" b="2159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629FBF" id="Oval 19" o:spid="_x0000_s1026" style="position:absolute;margin-left:249.3pt;margin-top:86.35pt;width:113.4pt;height:28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" fillcolor="#e71224" strokecolor="#e71224" strokeweight="1mm">
                <v:fill opacity="3341f"/>
                <v:textbox style="mso-fit-shape-to-text:t" inset="3pt,3pt,3pt,3pt"/>
              </v:oval>
            </w:pict>
          </mc:Fallback>
        </mc:AlternateContent>
      </w:r>
      <w:r w:rsidRPr="00AB2D61">
        <w:drawing>
          <wp:inline distT="0" distB="0" distL="0" distR="0" wp14:anchorId="6DB2243D" wp14:editId="6E4C9108">
            <wp:extent cx="1276350" cy="2882984"/>
            <wp:effectExtent l="0" t="0" r="0" b="0"/>
            <wp:docPr id="17" name="Picture 17" descr="A screenshot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reen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9416" cy="28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EE0D" w14:textId="77777777" w:rsidR="00AB2D61" w:rsidRDefault="00AB2D61" w:rsidP="00AB2D61">
      <w:pPr>
        <w:pStyle w:val="ListParagraph"/>
        <w:ind w:left="1800"/>
        <w:jc w:val="center"/>
        <w:rPr>
          <w:b/>
          <w:bCs/>
        </w:rPr>
      </w:pPr>
    </w:p>
    <w:p w14:paraId="5EDFE869" w14:textId="7EB544CD" w:rsidR="00AB2D61" w:rsidRDefault="00AB2D61" w:rsidP="00AB2D61">
      <w:pPr>
        <w:pStyle w:val="ListParagraph"/>
        <w:numPr>
          <w:ilvl w:val="0"/>
          <w:numId w:val="7"/>
        </w:numPr>
      </w:pPr>
      <w:r w:rsidRPr="00AB2D61">
        <w:t xml:space="preserve">Press </w:t>
      </w:r>
      <w:r>
        <w:t>the button highlighted button</w:t>
      </w:r>
    </w:p>
    <w:p w14:paraId="042246E9" w14:textId="018D9117" w:rsidR="00AB2D61" w:rsidRDefault="00AB2D61" w:rsidP="00AB2D61">
      <w:pPr>
        <w:pStyle w:val="ListParagraph"/>
        <w:ind w:left="18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854384" wp14:editId="7CBA3BAA">
                <wp:simplePos x="0" y="0"/>
                <wp:positionH relativeFrom="column">
                  <wp:posOffset>5084444</wp:posOffset>
                </wp:positionH>
                <wp:positionV relativeFrom="paragraph">
                  <wp:posOffset>1470026</wp:posOffset>
                </wp:positionV>
                <wp:extent cx="360000" cy="272508"/>
                <wp:effectExtent l="19050" t="38100" r="21590" b="3238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1800">
                          <a:off x="0" y="0"/>
                          <a:ext cx="360000" cy="27250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244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EBE2D" id="Oval 26" o:spid="_x0000_s1026" style="position:absolute;margin-left:400.35pt;margin-top:115.75pt;width:28.35pt;height:21.45pt;rotation:1345454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" fillcolor="#e71224" strokecolor="#e71224" strokeweight="1.0068mm">
                <v:fill opacity="3341f"/>
                <v:textbox inset="3pt,3pt,3pt,3pt"/>
              </v:oval>
            </w:pict>
          </mc:Fallback>
        </mc:AlternateContent>
      </w:r>
      <w:r w:rsidRPr="00AB2D61">
        <w:drawing>
          <wp:inline distT="0" distB="0" distL="0" distR="0" wp14:anchorId="1344232E" wp14:editId="08E7AFC5">
            <wp:extent cx="2755958" cy="1731934"/>
            <wp:effectExtent l="0" t="0" r="6350" b="190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3691" cy="17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C605" w14:textId="77777777" w:rsidR="00D1447D" w:rsidRPr="00AB2D61" w:rsidRDefault="00D1447D" w:rsidP="00AB2D61">
      <w:pPr>
        <w:pStyle w:val="ListParagraph"/>
        <w:ind w:left="1800"/>
        <w:jc w:val="center"/>
      </w:pPr>
    </w:p>
    <w:p w14:paraId="1600FDF4" w14:textId="2E97686B" w:rsidR="000D73DF" w:rsidRDefault="00AB2D61" w:rsidP="00AB2D61">
      <w:pPr>
        <w:pStyle w:val="ListParagraph"/>
        <w:numPr>
          <w:ilvl w:val="0"/>
          <w:numId w:val="7"/>
        </w:numPr>
        <w:rPr>
          <w:b/>
          <w:bCs/>
        </w:rPr>
      </w:pPr>
      <w:r>
        <w:t>Add all the necessary information</w:t>
      </w:r>
      <w:r w:rsidR="00D1447D">
        <w:t xml:space="preserve"> and press the blue “Add” button</w:t>
      </w:r>
    </w:p>
    <w:p w14:paraId="6D8DD6FD" w14:textId="757D8C3C" w:rsidR="00D1447D" w:rsidRPr="0079694B" w:rsidRDefault="00D1447D" w:rsidP="0079694B">
      <w:pPr>
        <w:rPr>
          <w:b/>
          <w:bCs/>
        </w:rPr>
      </w:pPr>
    </w:p>
    <w:p w14:paraId="6C79E264" w14:textId="04D7FB2F" w:rsidR="00D1447D" w:rsidRDefault="00D1447D" w:rsidP="000D73DF">
      <w:pPr>
        <w:pStyle w:val="ListParagraph"/>
        <w:rPr>
          <w:b/>
          <w:bCs/>
        </w:rPr>
      </w:pPr>
    </w:p>
    <w:p w14:paraId="1AB61228" w14:textId="2E41DDF5" w:rsidR="00D1447D" w:rsidRDefault="00D1447D" w:rsidP="00D1447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REMOVING </w:t>
      </w:r>
      <w:r w:rsidRPr="000D73DF">
        <w:rPr>
          <w:b/>
          <w:bCs/>
        </w:rPr>
        <w:t>EMPLOYEE</w:t>
      </w:r>
    </w:p>
    <w:p w14:paraId="2FECD413" w14:textId="75F3DD8A" w:rsidR="00D1447D" w:rsidRPr="00D1447D" w:rsidRDefault="00D1447D" w:rsidP="00D1447D">
      <w:pPr>
        <w:pStyle w:val="ListParagraph"/>
        <w:numPr>
          <w:ilvl w:val="0"/>
          <w:numId w:val="8"/>
        </w:numPr>
        <w:rPr>
          <w:b/>
          <w:bCs/>
        </w:rPr>
      </w:pPr>
      <w:r>
        <w:t>Press the red garbage button in the row of the employee that you want to delete</w:t>
      </w:r>
    </w:p>
    <w:p w14:paraId="2786E97A" w14:textId="10BDC728" w:rsidR="00D1447D" w:rsidRDefault="00D1447D" w:rsidP="00D1447D">
      <w:pPr>
        <w:pStyle w:val="ListParagraph"/>
        <w:ind w:left="1800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9B806F" wp14:editId="102A810F">
                <wp:simplePos x="0" y="0"/>
                <wp:positionH relativeFrom="column">
                  <wp:posOffset>5860945</wp:posOffset>
                </wp:positionH>
                <wp:positionV relativeFrom="paragraph">
                  <wp:posOffset>61728</wp:posOffset>
                </wp:positionV>
                <wp:extent cx="355320" cy="338040"/>
                <wp:effectExtent l="57150" t="57150" r="64135" b="6223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53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EEBC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460.1pt;margin-top:3.45pt;width:30.85pt;height:2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">
                <v:imagedata r:id="rId18" o:title=""/>
              </v:shape>
            </w:pict>
          </mc:Fallback>
        </mc:AlternateContent>
      </w:r>
      <w:r w:rsidRPr="00D1447D">
        <w:rPr>
          <w:b/>
          <w:bCs/>
        </w:rPr>
        <w:drawing>
          <wp:inline distT="0" distB="0" distL="0" distR="0" wp14:anchorId="50FA0D84" wp14:editId="23E550FB">
            <wp:extent cx="526806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1DE9" w14:textId="60755EB6" w:rsidR="00D1447D" w:rsidRDefault="00D1447D" w:rsidP="00D1447D">
      <w:pPr>
        <w:pStyle w:val="ListParagraph"/>
        <w:ind w:left="1800"/>
        <w:rPr>
          <w:b/>
          <w:bCs/>
        </w:rPr>
      </w:pPr>
    </w:p>
    <w:p w14:paraId="09683AF7" w14:textId="111AACD0" w:rsidR="00D1447D" w:rsidRDefault="00D1447D" w:rsidP="00D1447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CHANGING</w:t>
      </w:r>
      <w:r>
        <w:rPr>
          <w:b/>
          <w:bCs/>
        </w:rPr>
        <w:t xml:space="preserve"> </w:t>
      </w:r>
      <w:r w:rsidRPr="000D73DF">
        <w:rPr>
          <w:b/>
          <w:bCs/>
        </w:rPr>
        <w:t>EMPLOYEE</w:t>
      </w:r>
      <w:r>
        <w:rPr>
          <w:b/>
          <w:bCs/>
        </w:rPr>
        <w:t xml:space="preserve"> DETAILS</w:t>
      </w:r>
    </w:p>
    <w:p w14:paraId="476455DE" w14:textId="22D23473" w:rsidR="00D1447D" w:rsidRPr="00D1447D" w:rsidRDefault="00D1447D" w:rsidP="00D1447D">
      <w:pPr>
        <w:pStyle w:val="ListParagraph"/>
        <w:numPr>
          <w:ilvl w:val="0"/>
          <w:numId w:val="9"/>
        </w:numPr>
        <w:rPr>
          <w:b/>
          <w:bCs/>
        </w:rPr>
      </w:pPr>
      <w:r>
        <w:t>Press the green “edit” button</w:t>
      </w:r>
    </w:p>
    <w:p w14:paraId="6E533B3D" w14:textId="720A7D91" w:rsidR="00D1447D" w:rsidRDefault="00D1447D" w:rsidP="00D1447D">
      <w:pPr>
        <w:pStyle w:val="ListParagraph"/>
        <w:ind w:left="1800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189513" wp14:editId="596DF2FC">
                <wp:simplePos x="0" y="0"/>
                <wp:positionH relativeFrom="column">
                  <wp:posOffset>5617030</wp:posOffset>
                </wp:positionH>
                <wp:positionV relativeFrom="paragraph">
                  <wp:posOffset>63149</wp:posOffset>
                </wp:positionV>
                <wp:extent cx="355320" cy="338040"/>
                <wp:effectExtent l="57150" t="57150" r="64135" b="622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53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6EA18" id="Ink 41" o:spid="_x0000_s1026" type="#_x0000_t75" style="position:absolute;margin-left:440.9pt;margin-top:3.55pt;width:30.85pt;height:2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">
                <v:imagedata r:id="rId21" o:title=""/>
              </v:shape>
            </w:pict>
          </mc:Fallback>
        </mc:AlternateContent>
      </w:r>
      <w:r w:rsidRPr="00D1447D">
        <w:rPr>
          <w:b/>
          <w:bCs/>
        </w:rPr>
        <w:drawing>
          <wp:inline distT="0" distB="0" distL="0" distR="0" wp14:anchorId="4E3E9862" wp14:editId="5268BE38">
            <wp:extent cx="5268060" cy="40010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E00" w14:textId="6FD1F32B" w:rsidR="00D1447D" w:rsidRDefault="00D1447D" w:rsidP="00D1447D">
      <w:pPr>
        <w:pStyle w:val="ListParagraph"/>
        <w:numPr>
          <w:ilvl w:val="0"/>
          <w:numId w:val="9"/>
        </w:numPr>
      </w:pPr>
      <w:r w:rsidRPr="00D1447D">
        <w:t xml:space="preserve">Change </w:t>
      </w:r>
      <w:r>
        <w:t>the desired details and press the submit button.</w:t>
      </w:r>
    </w:p>
    <w:p w14:paraId="646A9FB8" w14:textId="77777777" w:rsidR="0079694B" w:rsidRDefault="0079694B" w:rsidP="00D1447D">
      <w:pPr>
        <w:pStyle w:val="ListParagraph"/>
        <w:numPr>
          <w:ilvl w:val="0"/>
          <w:numId w:val="9"/>
        </w:numPr>
      </w:pPr>
    </w:p>
    <w:p w14:paraId="2A4BFAD9" w14:textId="77777777" w:rsidR="00D1447D" w:rsidRDefault="00D1447D" w:rsidP="00D1447D">
      <w:pPr>
        <w:pStyle w:val="ListParagraph"/>
        <w:ind w:left="1800"/>
      </w:pPr>
    </w:p>
    <w:p w14:paraId="2F340A40" w14:textId="77249FC7" w:rsidR="00D1447D" w:rsidRDefault="00D1447D" w:rsidP="00D1447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VIEW </w:t>
      </w:r>
      <w:r w:rsidRPr="000D73DF">
        <w:rPr>
          <w:b/>
          <w:bCs/>
        </w:rPr>
        <w:t>EMPLOYEE</w:t>
      </w:r>
      <w:r>
        <w:rPr>
          <w:b/>
          <w:bCs/>
        </w:rPr>
        <w:t xml:space="preserve"> </w:t>
      </w:r>
      <w:r>
        <w:rPr>
          <w:b/>
          <w:bCs/>
        </w:rPr>
        <w:t>ROOMS</w:t>
      </w:r>
    </w:p>
    <w:p w14:paraId="09C1C91D" w14:textId="574CBCDA" w:rsidR="00D1447D" w:rsidRPr="00D1447D" w:rsidRDefault="00D1447D" w:rsidP="00D1447D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Press the </w:t>
      </w:r>
      <w:r>
        <w:t>blue</w:t>
      </w:r>
      <w:r>
        <w:t xml:space="preserve"> “</w:t>
      </w:r>
      <w:r>
        <w:t>home”</w:t>
      </w:r>
      <w:r>
        <w:t>button</w:t>
      </w:r>
    </w:p>
    <w:p w14:paraId="53128D41" w14:textId="77777777" w:rsidR="00D1447D" w:rsidRPr="00D1447D" w:rsidRDefault="00D1447D" w:rsidP="00D1447D">
      <w:pPr>
        <w:pStyle w:val="ListParagraph"/>
      </w:pPr>
    </w:p>
    <w:p w14:paraId="4786B940" w14:textId="7FC5CA7D" w:rsidR="00D1447D" w:rsidRDefault="00D1447D" w:rsidP="00D1447D">
      <w:pPr>
        <w:ind w:left="36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0D21455" wp14:editId="53B39508">
                <wp:simplePos x="0" y="0"/>
                <wp:positionH relativeFrom="column">
                  <wp:posOffset>5083791</wp:posOffset>
                </wp:positionH>
                <wp:positionV relativeFrom="paragraph">
                  <wp:posOffset>48260</wp:posOffset>
                </wp:positionV>
                <wp:extent cx="355320" cy="338040"/>
                <wp:effectExtent l="57150" t="57150" r="64135" b="6223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53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E513" id="Ink 44" o:spid="_x0000_s1026" type="#_x0000_t75" style="position:absolute;margin-left:398.9pt;margin-top:2.4pt;width:30.8pt;height:29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">
                <v:imagedata r:id="rId23" o:title=""/>
              </v:shape>
            </w:pict>
          </mc:Fallback>
        </mc:AlternateContent>
      </w:r>
      <w:r w:rsidRPr="00D1447D">
        <w:rPr>
          <w:b/>
          <w:bCs/>
        </w:rPr>
        <w:drawing>
          <wp:inline distT="0" distB="0" distL="0" distR="0" wp14:anchorId="6A0055FD" wp14:editId="228EB32F">
            <wp:extent cx="5268060" cy="40010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23AE" w14:textId="77777777" w:rsidR="00D1447D" w:rsidRDefault="00D1447D" w:rsidP="00D1447D">
      <w:pPr>
        <w:ind w:left="360"/>
        <w:jc w:val="center"/>
        <w:rPr>
          <w:b/>
          <w:bCs/>
        </w:rPr>
      </w:pPr>
    </w:p>
    <w:p w14:paraId="26935B41" w14:textId="2AFF33B6" w:rsidR="00D1447D" w:rsidRPr="00D1447D" w:rsidRDefault="00D1447D" w:rsidP="00D1447D">
      <w:pPr>
        <w:pStyle w:val="ListParagraph"/>
        <w:numPr>
          <w:ilvl w:val="1"/>
          <w:numId w:val="3"/>
        </w:numPr>
        <w:rPr>
          <w:b/>
          <w:bCs/>
        </w:rPr>
      </w:pPr>
      <w:r>
        <w:t>This will take you to the assigned employee’s room</w:t>
      </w:r>
    </w:p>
    <w:p w14:paraId="2BCDACC0" w14:textId="77777777" w:rsidR="00D1447D" w:rsidRDefault="00D1447D" w:rsidP="00D1447D"/>
    <w:p w14:paraId="0C60DB03" w14:textId="13873DA6" w:rsidR="00D1447D" w:rsidRDefault="00D1447D" w:rsidP="00D1447D"/>
    <w:p w14:paraId="4654BAD5" w14:textId="2224D030" w:rsidR="00D1447D" w:rsidRPr="00D1447D" w:rsidRDefault="00D1447D" w:rsidP="00D1447D"/>
    <w:p w14:paraId="5719874B" w14:textId="77777777" w:rsidR="00D1447D" w:rsidRDefault="00D1447D" w:rsidP="00D1447D">
      <w:pPr>
        <w:pStyle w:val="ListParagraph"/>
        <w:ind w:left="1800"/>
        <w:rPr>
          <w:b/>
          <w:bCs/>
        </w:rPr>
      </w:pPr>
    </w:p>
    <w:p w14:paraId="5C43EA93" w14:textId="3160ED2E" w:rsidR="00D1447D" w:rsidRDefault="00D1447D" w:rsidP="000D73DF">
      <w:pPr>
        <w:pStyle w:val="ListParagraph"/>
        <w:rPr>
          <w:b/>
          <w:bCs/>
        </w:rPr>
      </w:pPr>
    </w:p>
    <w:p w14:paraId="6E77C737" w14:textId="77777777" w:rsidR="00D1447D" w:rsidRDefault="00D1447D">
      <w:pPr>
        <w:rPr>
          <w:b/>
          <w:bCs/>
        </w:rPr>
      </w:pPr>
      <w:r>
        <w:rPr>
          <w:b/>
          <w:bCs/>
        </w:rPr>
        <w:br w:type="page"/>
      </w:r>
    </w:p>
    <w:p w14:paraId="04226A17" w14:textId="7F400D89" w:rsidR="00D1447D" w:rsidRDefault="00D1447D" w:rsidP="00D1447D">
      <w:pPr>
        <w:pStyle w:val="Heading1"/>
        <w:pBdr>
          <w:bottom w:val="single" w:sz="6" w:space="13" w:color="auto"/>
        </w:pBdr>
        <w:rPr>
          <w:color w:val="0D0D0D" w:themeColor="text1" w:themeTint="F2"/>
        </w:rPr>
      </w:pPr>
      <w:bookmarkStart w:id="8" w:name="_Toc159799969"/>
      <w:r>
        <w:rPr>
          <w:color w:val="0D0D0D" w:themeColor="text1" w:themeTint="F2"/>
        </w:rPr>
        <w:lastRenderedPageBreak/>
        <w:t>BUILDING</w:t>
      </w:r>
      <w:bookmarkEnd w:id="8"/>
    </w:p>
    <w:p w14:paraId="2EC40783" w14:textId="770ACDB7" w:rsidR="00D1447D" w:rsidRDefault="00D1447D" w:rsidP="000D73DF">
      <w:pPr>
        <w:pStyle w:val="ListParagraph"/>
        <w:rPr>
          <w:b/>
          <w:bCs/>
        </w:rPr>
      </w:pPr>
    </w:p>
    <w:p w14:paraId="7482CE3A" w14:textId="77777777" w:rsidR="00D179DD" w:rsidRDefault="00D179DD" w:rsidP="000D73DF">
      <w:pPr>
        <w:pStyle w:val="ListParagraph"/>
        <w:rPr>
          <w:b/>
          <w:bCs/>
        </w:rPr>
      </w:pPr>
    </w:p>
    <w:p w14:paraId="599FAFC3" w14:textId="77777777" w:rsidR="00D179DD" w:rsidRDefault="00D179DD" w:rsidP="000D73DF">
      <w:pPr>
        <w:pStyle w:val="ListParagraph"/>
        <w:rPr>
          <w:b/>
          <w:bCs/>
        </w:rPr>
      </w:pPr>
    </w:p>
    <w:p w14:paraId="4C5B14EF" w14:textId="37AB1434" w:rsidR="00D1447D" w:rsidRDefault="00D179DD" w:rsidP="00324EF2">
      <w:pPr>
        <w:pStyle w:val="ListParagraph"/>
        <w:ind w:left="0"/>
        <w:rPr>
          <w:b/>
          <w:bCs/>
        </w:rPr>
      </w:pPr>
      <w:r w:rsidRPr="00D179DD">
        <w:rPr>
          <w:b/>
          <w:bCs/>
        </w:rPr>
        <w:drawing>
          <wp:inline distT="0" distB="0" distL="0" distR="0" wp14:anchorId="26EA771F" wp14:editId="0BE8A4E6">
            <wp:extent cx="6620799" cy="666843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F35F" w14:textId="72AF4D3D" w:rsidR="00D179DD" w:rsidRDefault="00D179DD" w:rsidP="000D73DF">
      <w:pPr>
        <w:pStyle w:val="ListParagraph"/>
        <w:rPr>
          <w:b/>
          <w:bCs/>
        </w:rPr>
      </w:pPr>
    </w:p>
    <w:p w14:paraId="4A33132C" w14:textId="7D619F3D" w:rsidR="00D179DD" w:rsidRPr="00D179DD" w:rsidRDefault="00D179DD" w:rsidP="00D179DD">
      <w:pPr>
        <w:pStyle w:val="ListParagraph"/>
        <w:numPr>
          <w:ilvl w:val="0"/>
          <w:numId w:val="11"/>
        </w:numPr>
        <w:rPr>
          <w:b/>
          <w:bCs/>
        </w:rPr>
      </w:pPr>
      <w:r>
        <w:t>Press the chocolate button to see images of the building</w:t>
      </w:r>
    </w:p>
    <w:p w14:paraId="2526CF9D" w14:textId="58B04B26" w:rsidR="00D179DD" w:rsidRPr="00D179DD" w:rsidRDefault="00D179DD" w:rsidP="00D179DD">
      <w:pPr>
        <w:pStyle w:val="ListParagraph"/>
        <w:numPr>
          <w:ilvl w:val="0"/>
          <w:numId w:val="11"/>
        </w:numPr>
        <w:rPr>
          <w:b/>
          <w:bCs/>
        </w:rPr>
      </w:pPr>
      <w:r>
        <w:t>Press the blue button to see the units of the buildings</w:t>
      </w:r>
    </w:p>
    <w:p w14:paraId="7E3FC372" w14:textId="2320BC94" w:rsidR="00D179DD" w:rsidRPr="00D179DD" w:rsidRDefault="00D179DD" w:rsidP="00D179DD">
      <w:pPr>
        <w:pStyle w:val="ListParagraph"/>
        <w:numPr>
          <w:ilvl w:val="0"/>
          <w:numId w:val="11"/>
        </w:numPr>
        <w:rPr>
          <w:b/>
          <w:bCs/>
        </w:rPr>
      </w:pPr>
      <w:r>
        <w:t>Press the green button to edit the buildings details</w:t>
      </w:r>
    </w:p>
    <w:p w14:paraId="39EF2D3E" w14:textId="5FD0F223" w:rsidR="00D179DD" w:rsidRPr="00D179DD" w:rsidRDefault="00D179DD" w:rsidP="00D179DD">
      <w:pPr>
        <w:pStyle w:val="ListParagraph"/>
        <w:numPr>
          <w:ilvl w:val="0"/>
          <w:numId w:val="11"/>
        </w:numPr>
        <w:rPr>
          <w:b/>
          <w:bCs/>
        </w:rPr>
      </w:pPr>
      <w:r>
        <w:t>Press the red button to remove the buildings</w:t>
      </w:r>
    </w:p>
    <w:p w14:paraId="6DE61775" w14:textId="4A81A15C" w:rsidR="00D179DD" w:rsidRPr="00D179DD" w:rsidRDefault="00D179DD" w:rsidP="00D179DD">
      <w:pPr>
        <w:pStyle w:val="ListParagraph"/>
        <w:numPr>
          <w:ilvl w:val="0"/>
          <w:numId w:val="11"/>
        </w:numPr>
        <w:rPr>
          <w:b/>
          <w:bCs/>
        </w:rPr>
      </w:pPr>
      <w:r>
        <w:t>Press the button below to add a building</w:t>
      </w:r>
    </w:p>
    <w:p w14:paraId="74C1EA04" w14:textId="2D4FEABC" w:rsidR="00D179DD" w:rsidRDefault="00324EF2" w:rsidP="00324EF2">
      <w:pPr>
        <w:ind w:left="142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F85856" wp14:editId="7438C95E">
                <wp:simplePos x="0" y="0"/>
                <wp:positionH relativeFrom="column">
                  <wp:posOffset>5828361</wp:posOffset>
                </wp:positionH>
                <wp:positionV relativeFrom="page">
                  <wp:posOffset>3676650</wp:posOffset>
                </wp:positionV>
                <wp:extent cx="359410" cy="359410"/>
                <wp:effectExtent l="19050" t="19050" r="21590" b="2159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5857B" id="Rectangle 52" o:spid="_x0000_s1026" style="position:absolute;margin-left:458.95pt;margin-top:289.5pt;width:28.3pt;height:2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" fillcolor="#e71224" strokecolor="#e71224" strokeweight="1mm">
                <v:fill opacity="3341f"/>
                <v:textbox style="mso-fit-shape-to-text:t" inset="3pt,3pt,3pt,3pt"/>
                <w10:wrap anchory="page"/>
              </v:rect>
            </w:pict>
          </mc:Fallback>
        </mc:AlternateContent>
      </w:r>
      <w:r w:rsidR="00D179DD" w:rsidRPr="00D179DD">
        <w:rPr>
          <w:b/>
          <w:bCs/>
        </w:rPr>
        <w:drawing>
          <wp:inline distT="0" distB="0" distL="0" distR="0" wp14:anchorId="5834718F" wp14:editId="630206EF">
            <wp:extent cx="6117180" cy="800138"/>
            <wp:effectExtent l="0" t="0" r="0" b="0"/>
            <wp:docPr id="47" name="Picture 47" descr="A green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green rectangular object with a white bord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959" cy="8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F63A" w14:textId="6EC6BBB1" w:rsidR="00324EF2" w:rsidRDefault="00324EF2" w:rsidP="00D179DD">
      <w:pPr>
        <w:ind w:left="709"/>
        <w:jc w:val="both"/>
        <w:rPr>
          <w:b/>
          <w:bCs/>
        </w:rPr>
      </w:pPr>
    </w:p>
    <w:p w14:paraId="591B611F" w14:textId="0A69CACA" w:rsidR="00324EF2" w:rsidRDefault="00324EF2" w:rsidP="00D179DD">
      <w:pPr>
        <w:ind w:left="709"/>
        <w:jc w:val="both"/>
        <w:rPr>
          <w:b/>
          <w:bCs/>
        </w:rPr>
      </w:pPr>
    </w:p>
    <w:p w14:paraId="179569C6" w14:textId="5A0781DB" w:rsidR="00324EF2" w:rsidRDefault="00324EF2" w:rsidP="00D179DD">
      <w:pPr>
        <w:ind w:left="709"/>
        <w:jc w:val="both"/>
        <w:rPr>
          <w:b/>
          <w:bCs/>
        </w:rPr>
      </w:pPr>
    </w:p>
    <w:p w14:paraId="6D0D9FD9" w14:textId="3EBA3A3F" w:rsidR="00324EF2" w:rsidRDefault="00324EF2" w:rsidP="00D179DD">
      <w:pPr>
        <w:ind w:left="709"/>
        <w:jc w:val="both"/>
        <w:rPr>
          <w:b/>
          <w:bCs/>
        </w:rPr>
      </w:pPr>
    </w:p>
    <w:p w14:paraId="09596AD1" w14:textId="466384EE" w:rsidR="00324EF2" w:rsidRDefault="00324EF2" w:rsidP="00D179DD">
      <w:pPr>
        <w:ind w:left="709"/>
        <w:jc w:val="both"/>
        <w:rPr>
          <w:b/>
          <w:bCs/>
        </w:rPr>
      </w:pPr>
    </w:p>
    <w:p w14:paraId="72EF705B" w14:textId="66B6415A" w:rsidR="00324EF2" w:rsidRDefault="00324EF2" w:rsidP="00D179DD">
      <w:pPr>
        <w:ind w:left="709"/>
        <w:jc w:val="both"/>
        <w:rPr>
          <w:b/>
          <w:bCs/>
        </w:rPr>
      </w:pPr>
    </w:p>
    <w:p w14:paraId="78F601EB" w14:textId="10B4879D" w:rsidR="00324EF2" w:rsidRDefault="00324EF2" w:rsidP="00D179DD">
      <w:pPr>
        <w:ind w:left="709"/>
        <w:jc w:val="both"/>
        <w:rPr>
          <w:b/>
          <w:bCs/>
        </w:rPr>
      </w:pPr>
    </w:p>
    <w:p w14:paraId="78C35398" w14:textId="786AEBF2" w:rsidR="00324EF2" w:rsidRDefault="00324EF2" w:rsidP="00D179DD">
      <w:pPr>
        <w:ind w:left="709"/>
        <w:jc w:val="both"/>
        <w:rPr>
          <w:b/>
          <w:bCs/>
        </w:rPr>
      </w:pPr>
    </w:p>
    <w:p w14:paraId="38EA9B53" w14:textId="1B559519" w:rsidR="00324EF2" w:rsidRDefault="00324EF2" w:rsidP="00D179DD">
      <w:pPr>
        <w:ind w:left="709"/>
        <w:jc w:val="both"/>
        <w:rPr>
          <w:b/>
          <w:bCs/>
        </w:rPr>
      </w:pPr>
    </w:p>
    <w:p w14:paraId="3D45A0AC" w14:textId="3331AFFD" w:rsidR="00324EF2" w:rsidRDefault="00324EF2" w:rsidP="00D179DD">
      <w:pPr>
        <w:ind w:left="709"/>
        <w:jc w:val="both"/>
        <w:rPr>
          <w:b/>
          <w:bCs/>
        </w:rPr>
      </w:pPr>
    </w:p>
    <w:p w14:paraId="14395E05" w14:textId="77D8A8E0" w:rsidR="00324EF2" w:rsidRDefault="00324EF2" w:rsidP="00D179DD">
      <w:pPr>
        <w:ind w:left="709"/>
        <w:jc w:val="both"/>
        <w:rPr>
          <w:b/>
          <w:bCs/>
        </w:rPr>
      </w:pPr>
    </w:p>
    <w:p w14:paraId="4DD38905" w14:textId="473C512B" w:rsidR="00324EF2" w:rsidRDefault="00324EF2" w:rsidP="00D179DD">
      <w:pPr>
        <w:ind w:left="709"/>
        <w:jc w:val="both"/>
        <w:rPr>
          <w:b/>
          <w:bCs/>
        </w:rPr>
      </w:pPr>
    </w:p>
    <w:p w14:paraId="7002BBFB" w14:textId="33F27276" w:rsidR="00324EF2" w:rsidRDefault="00324EF2" w:rsidP="00D179DD">
      <w:pPr>
        <w:ind w:left="709"/>
        <w:jc w:val="both"/>
        <w:rPr>
          <w:b/>
          <w:bCs/>
        </w:rPr>
      </w:pPr>
    </w:p>
    <w:p w14:paraId="771DF075" w14:textId="529E9F4E" w:rsidR="00324EF2" w:rsidRDefault="00324EF2" w:rsidP="00D179DD">
      <w:pPr>
        <w:ind w:left="709"/>
        <w:jc w:val="both"/>
        <w:rPr>
          <w:b/>
          <w:bCs/>
        </w:rPr>
      </w:pPr>
    </w:p>
    <w:p w14:paraId="2A525545" w14:textId="339DFB0E" w:rsidR="00324EF2" w:rsidRDefault="00324EF2" w:rsidP="00D179DD">
      <w:pPr>
        <w:ind w:left="709"/>
        <w:jc w:val="both"/>
        <w:rPr>
          <w:b/>
          <w:bCs/>
        </w:rPr>
      </w:pPr>
    </w:p>
    <w:p w14:paraId="4EB50A66" w14:textId="125CBB62" w:rsidR="00324EF2" w:rsidRDefault="00324EF2" w:rsidP="00D179DD">
      <w:pPr>
        <w:ind w:left="709"/>
        <w:jc w:val="both"/>
        <w:rPr>
          <w:b/>
          <w:bCs/>
        </w:rPr>
      </w:pPr>
    </w:p>
    <w:p w14:paraId="0A8D474B" w14:textId="68F4AD8F" w:rsidR="00324EF2" w:rsidRDefault="00324EF2" w:rsidP="00D179DD">
      <w:pPr>
        <w:ind w:left="709"/>
        <w:jc w:val="both"/>
        <w:rPr>
          <w:b/>
          <w:bCs/>
        </w:rPr>
      </w:pPr>
    </w:p>
    <w:p w14:paraId="0DB33253" w14:textId="2E9E58CB" w:rsidR="00324EF2" w:rsidRDefault="00324EF2" w:rsidP="00D179DD">
      <w:pPr>
        <w:ind w:left="709"/>
        <w:jc w:val="both"/>
        <w:rPr>
          <w:b/>
          <w:bCs/>
        </w:rPr>
      </w:pPr>
    </w:p>
    <w:p w14:paraId="0BC137E5" w14:textId="0E89FEFF" w:rsidR="00324EF2" w:rsidRDefault="00324EF2" w:rsidP="00D179DD">
      <w:pPr>
        <w:ind w:left="709"/>
        <w:jc w:val="both"/>
        <w:rPr>
          <w:b/>
          <w:bCs/>
        </w:rPr>
      </w:pPr>
    </w:p>
    <w:p w14:paraId="5F0835F5" w14:textId="590AD01E" w:rsidR="00324EF2" w:rsidRDefault="00324EF2" w:rsidP="00D179DD">
      <w:pPr>
        <w:ind w:left="709"/>
        <w:jc w:val="both"/>
        <w:rPr>
          <w:b/>
          <w:bCs/>
        </w:rPr>
      </w:pPr>
    </w:p>
    <w:p w14:paraId="0EDF001E" w14:textId="1C1443FC" w:rsidR="00324EF2" w:rsidRDefault="00324EF2" w:rsidP="00D179DD">
      <w:pPr>
        <w:ind w:left="709"/>
        <w:jc w:val="both"/>
        <w:rPr>
          <w:b/>
          <w:bCs/>
        </w:rPr>
      </w:pPr>
    </w:p>
    <w:p w14:paraId="5080E028" w14:textId="7B242E8D" w:rsidR="00324EF2" w:rsidRDefault="00324EF2" w:rsidP="00D179DD">
      <w:pPr>
        <w:ind w:left="709"/>
        <w:jc w:val="both"/>
        <w:rPr>
          <w:b/>
          <w:bCs/>
        </w:rPr>
      </w:pPr>
    </w:p>
    <w:p w14:paraId="361AD720" w14:textId="3EBBC2DD" w:rsidR="00324EF2" w:rsidRDefault="00324EF2" w:rsidP="00D179DD">
      <w:pPr>
        <w:ind w:left="709"/>
        <w:jc w:val="both"/>
        <w:rPr>
          <w:b/>
          <w:bCs/>
        </w:rPr>
      </w:pPr>
    </w:p>
    <w:p w14:paraId="442F62C4" w14:textId="68ECC1CE" w:rsidR="00324EF2" w:rsidRDefault="00324EF2" w:rsidP="00D179DD">
      <w:pPr>
        <w:ind w:left="709"/>
        <w:jc w:val="both"/>
        <w:rPr>
          <w:b/>
          <w:bCs/>
        </w:rPr>
      </w:pPr>
    </w:p>
    <w:p w14:paraId="5DD3FC69" w14:textId="28873CA9" w:rsidR="00324EF2" w:rsidRDefault="00324EF2" w:rsidP="00D179DD">
      <w:pPr>
        <w:ind w:left="709"/>
        <w:jc w:val="both"/>
        <w:rPr>
          <w:b/>
          <w:bCs/>
        </w:rPr>
      </w:pPr>
    </w:p>
    <w:p w14:paraId="672EE42D" w14:textId="0CF488D0" w:rsidR="00324EF2" w:rsidRDefault="00324EF2" w:rsidP="00D179DD">
      <w:pPr>
        <w:ind w:left="709"/>
        <w:jc w:val="both"/>
        <w:rPr>
          <w:b/>
          <w:bCs/>
        </w:rPr>
      </w:pPr>
    </w:p>
    <w:p w14:paraId="1C314DB6" w14:textId="2A7EF0CC" w:rsidR="00324EF2" w:rsidRDefault="00324EF2" w:rsidP="00D179DD">
      <w:pPr>
        <w:ind w:left="709"/>
        <w:jc w:val="both"/>
        <w:rPr>
          <w:b/>
          <w:bCs/>
        </w:rPr>
      </w:pPr>
    </w:p>
    <w:p w14:paraId="62E885FE" w14:textId="0D6950D8" w:rsidR="00324EF2" w:rsidRDefault="00324EF2" w:rsidP="00D179DD">
      <w:pPr>
        <w:ind w:left="709"/>
        <w:jc w:val="both"/>
        <w:rPr>
          <w:b/>
          <w:bCs/>
        </w:rPr>
      </w:pPr>
    </w:p>
    <w:p w14:paraId="1C4F33B4" w14:textId="257F53F0" w:rsidR="00324EF2" w:rsidRDefault="00324EF2" w:rsidP="00D179DD">
      <w:pPr>
        <w:ind w:left="709"/>
        <w:jc w:val="both"/>
        <w:rPr>
          <w:b/>
          <w:bCs/>
        </w:rPr>
      </w:pPr>
    </w:p>
    <w:p w14:paraId="20C3E5F9" w14:textId="165A3563" w:rsidR="00324EF2" w:rsidRDefault="00324EF2" w:rsidP="00D179DD">
      <w:pPr>
        <w:ind w:left="709"/>
        <w:jc w:val="both"/>
        <w:rPr>
          <w:b/>
          <w:bCs/>
        </w:rPr>
      </w:pPr>
    </w:p>
    <w:p w14:paraId="1DBEC5B9" w14:textId="3AB40ADF" w:rsidR="00324EF2" w:rsidRDefault="00324EF2" w:rsidP="00D179DD">
      <w:pPr>
        <w:ind w:left="709"/>
        <w:jc w:val="both"/>
        <w:rPr>
          <w:b/>
          <w:bCs/>
        </w:rPr>
      </w:pPr>
    </w:p>
    <w:p w14:paraId="2811DD7D" w14:textId="506ABB08" w:rsidR="00324EF2" w:rsidRDefault="00324EF2" w:rsidP="00D179DD">
      <w:pPr>
        <w:ind w:left="709"/>
        <w:jc w:val="both"/>
        <w:rPr>
          <w:b/>
          <w:bCs/>
        </w:rPr>
      </w:pPr>
    </w:p>
    <w:p w14:paraId="03BA5470" w14:textId="57E8F26B" w:rsidR="00324EF2" w:rsidRDefault="00324EF2" w:rsidP="00324EF2">
      <w:pPr>
        <w:pStyle w:val="Heading1"/>
        <w:pBdr>
          <w:bottom w:val="single" w:sz="6" w:space="13" w:color="auto"/>
        </w:pBdr>
        <w:rPr>
          <w:color w:val="0D0D0D" w:themeColor="text1" w:themeTint="F2"/>
        </w:rPr>
      </w:pPr>
      <w:bookmarkStart w:id="9" w:name="_Toc159799970"/>
      <w:r>
        <w:rPr>
          <w:color w:val="0D0D0D" w:themeColor="text1" w:themeTint="F2"/>
        </w:rPr>
        <w:lastRenderedPageBreak/>
        <w:t>UNITS</w:t>
      </w:r>
      <w:bookmarkEnd w:id="9"/>
    </w:p>
    <w:p w14:paraId="29960BB5" w14:textId="1EA8DE65" w:rsidR="00324EF2" w:rsidRDefault="00324EF2" w:rsidP="00D179DD">
      <w:pPr>
        <w:ind w:left="709"/>
        <w:jc w:val="both"/>
        <w:rPr>
          <w:b/>
          <w:bCs/>
        </w:rPr>
      </w:pPr>
    </w:p>
    <w:p w14:paraId="4F689544" w14:textId="41921548" w:rsidR="00324EF2" w:rsidRDefault="00324EF2" w:rsidP="00324EF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39610EE" wp14:editId="28E3CD91">
            <wp:extent cx="6646545" cy="1028700"/>
            <wp:effectExtent l="0" t="0" r="1905" b="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47FF" w14:textId="73CAC282" w:rsidR="00324EF2" w:rsidRDefault="00324EF2" w:rsidP="00324EF2">
      <w:pPr>
        <w:jc w:val="both"/>
        <w:rPr>
          <w:b/>
          <w:bCs/>
        </w:rPr>
      </w:pPr>
    </w:p>
    <w:p w14:paraId="4494F73A" w14:textId="7853E303" w:rsidR="00324EF2" w:rsidRPr="00324EF2" w:rsidRDefault="00324EF2" w:rsidP="00324EF2">
      <w:pPr>
        <w:pStyle w:val="ListParagraph"/>
        <w:numPr>
          <w:ilvl w:val="0"/>
          <w:numId w:val="12"/>
        </w:numPr>
        <w:jc w:val="both"/>
        <w:rPr>
          <w:b/>
          <w:bCs/>
        </w:rPr>
      </w:pPr>
      <w:r>
        <w:t>Press the blue button to view the rooms in the unit</w:t>
      </w:r>
    </w:p>
    <w:p w14:paraId="4538E6EC" w14:textId="544E602F" w:rsidR="00324EF2" w:rsidRPr="00324EF2" w:rsidRDefault="00324EF2" w:rsidP="00324EF2">
      <w:pPr>
        <w:pStyle w:val="ListParagraph"/>
        <w:numPr>
          <w:ilvl w:val="0"/>
          <w:numId w:val="12"/>
        </w:numPr>
        <w:jc w:val="both"/>
        <w:rPr>
          <w:b/>
          <w:bCs/>
        </w:rPr>
      </w:pPr>
      <w:r>
        <w:t>Press the green button to edit the unit’s details.</w:t>
      </w:r>
    </w:p>
    <w:p w14:paraId="28B3A3D8" w14:textId="74A839A5" w:rsidR="00324EF2" w:rsidRPr="00E0511A" w:rsidRDefault="00324EF2" w:rsidP="00324EF2">
      <w:pPr>
        <w:pStyle w:val="ListParagraph"/>
        <w:numPr>
          <w:ilvl w:val="0"/>
          <w:numId w:val="12"/>
        </w:numPr>
        <w:jc w:val="both"/>
        <w:rPr>
          <w:b/>
          <w:bCs/>
        </w:rPr>
      </w:pPr>
      <w:r>
        <w:t>Press the red button to remove the units.</w:t>
      </w:r>
    </w:p>
    <w:p w14:paraId="74B863FA" w14:textId="2FFE5F69" w:rsidR="00E0511A" w:rsidRPr="00E0511A" w:rsidRDefault="00E0511A" w:rsidP="00324EF2">
      <w:pPr>
        <w:pStyle w:val="ListParagraph"/>
        <w:numPr>
          <w:ilvl w:val="0"/>
          <w:numId w:val="12"/>
        </w:numPr>
        <w:jc w:val="both"/>
        <w:rPr>
          <w:b/>
          <w:bCs/>
        </w:rPr>
      </w:pPr>
      <w:r>
        <w:t>To add a unit press the bottom right button</w:t>
      </w:r>
    </w:p>
    <w:p w14:paraId="0F0784CE" w14:textId="2B03EE92" w:rsidR="00E0511A" w:rsidRDefault="00E0511A" w:rsidP="00E0511A">
      <w:pPr>
        <w:pStyle w:val="ListParagraph"/>
        <w:ind w:left="0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CF13FF" wp14:editId="5E4227F6">
                <wp:simplePos x="0" y="0"/>
                <wp:positionH relativeFrom="column">
                  <wp:posOffset>6187440</wp:posOffset>
                </wp:positionH>
                <wp:positionV relativeFrom="paragraph">
                  <wp:posOffset>367039</wp:posOffset>
                </wp:positionV>
                <wp:extent cx="410855" cy="456442"/>
                <wp:effectExtent l="19050" t="19050" r="27305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55" cy="45644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0AADB" id="Rectangle 56" o:spid="_x0000_s1026" style="position:absolute;margin-left:487.2pt;margin-top:28.9pt;width:32.35pt;height:35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" fillcolor="#e71224" strokecolor="#e71224" strokeweight="1mm">
                <v:fill opacity="3341f"/>
                <v:textbox inset="3pt,3pt,3pt,3pt"/>
              </v:rect>
            </w:pict>
          </mc:Fallback>
        </mc:AlternateContent>
      </w:r>
      <w:r w:rsidRPr="00E0511A">
        <w:rPr>
          <w:b/>
          <w:bCs/>
        </w:rPr>
        <w:drawing>
          <wp:inline distT="0" distB="0" distL="0" distR="0" wp14:anchorId="683A631B" wp14:editId="38225B5C">
            <wp:extent cx="6646545" cy="791845"/>
            <wp:effectExtent l="0" t="0" r="190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2796" w14:textId="69026BA2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1CE808FC" w14:textId="0CAD6AF1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73EC4649" w14:textId="4A515B33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2E2496F5" w14:textId="4CC01044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7F3CE3AE" w14:textId="5DF78864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7C3839AB" w14:textId="1409510E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44774A58" w14:textId="2F6BFE04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5CFCB672" w14:textId="65F008D5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448FAFEA" w14:textId="575C8A5C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1434C9E9" w14:textId="4832A4FE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59F08AB3" w14:textId="7C05DA7A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079B7847" w14:textId="7261FC4E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3419253D" w14:textId="43B65406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44C2533B" w14:textId="6DFFCB3C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09249D9C" w14:textId="5CBF10DC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28F6A1B0" w14:textId="18A5A7A5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261D1C17" w14:textId="45CB6C35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2802FC88" w14:textId="159EA7A1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02918423" w14:textId="2386F27B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0B112245" w14:textId="2B5C636B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125EDC1C" w14:textId="5C2EE8A6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0EA01747" w14:textId="2EA9B2A5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3F373218" w14:textId="43898781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0E202FF7" w14:textId="03DCD0E1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4945F96A" w14:textId="1C7E41C2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32AD78AF" w14:textId="43FB96CF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25D556BF" w14:textId="046DA52C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7D663CE8" w14:textId="563B8BC3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456D9EDE" w14:textId="19747B20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24A43140" w14:textId="4A0227AF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4FB950B2" w14:textId="13599AA1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6F8DBD6B" w14:textId="2BA8B526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230B9815" w14:textId="0ED62DA8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6C352767" w14:textId="0485E27B" w:rsidR="00E0511A" w:rsidRDefault="00E0511A" w:rsidP="00E0511A">
      <w:pPr>
        <w:pStyle w:val="Heading1"/>
        <w:pBdr>
          <w:bottom w:val="single" w:sz="6" w:space="13" w:color="auto"/>
        </w:pBdr>
        <w:rPr>
          <w:color w:val="0D0D0D" w:themeColor="text1" w:themeTint="F2"/>
        </w:rPr>
      </w:pPr>
      <w:bookmarkStart w:id="10" w:name="_Toc159799971"/>
      <w:r>
        <w:rPr>
          <w:color w:val="0D0D0D" w:themeColor="text1" w:themeTint="F2"/>
        </w:rPr>
        <w:lastRenderedPageBreak/>
        <w:t>ROOMS</w:t>
      </w:r>
      <w:bookmarkEnd w:id="10"/>
    </w:p>
    <w:p w14:paraId="238D0662" w14:textId="1F4E3964" w:rsidR="00E0511A" w:rsidRDefault="00E0511A" w:rsidP="00E0511A">
      <w:pPr>
        <w:pStyle w:val="ListParagraph"/>
        <w:ind w:left="0"/>
        <w:jc w:val="both"/>
        <w:rPr>
          <w:b/>
          <w:bCs/>
        </w:rPr>
      </w:pPr>
    </w:p>
    <w:p w14:paraId="16FC675B" w14:textId="30AF57D8" w:rsidR="00E0511A" w:rsidRDefault="00301C90" w:rsidP="00E0511A">
      <w:pPr>
        <w:pStyle w:val="ListParagraph"/>
        <w:ind w:left="0"/>
        <w:jc w:val="both"/>
        <w:rPr>
          <w:b/>
          <w:bCs/>
        </w:rPr>
      </w:pPr>
      <w:r>
        <w:rPr>
          <w:b/>
          <w:bCs/>
        </w:rPr>
        <w:t xml:space="preserve">! </w:t>
      </w:r>
      <w:r w:rsidR="00E0511A">
        <w:rPr>
          <w:b/>
          <w:bCs/>
        </w:rPr>
        <w:t xml:space="preserve">Navigate to </w:t>
      </w:r>
      <w:r>
        <w:rPr>
          <w:b/>
          <w:bCs/>
        </w:rPr>
        <w:t>the room's section</w:t>
      </w:r>
      <w:r w:rsidR="00E0511A">
        <w:rPr>
          <w:b/>
          <w:bCs/>
        </w:rPr>
        <w:t xml:space="preserve"> by clicking the blue button of a unit</w:t>
      </w:r>
    </w:p>
    <w:p w14:paraId="292F1733" w14:textId="0E99BDCC" w:rsidR="00301C90" w:rsidRDefault="00301C90" w:rsidP="00E0511A">
      <w:pPr>
        <w:pStyle w:val="ListParagraph"/>
        <w:ind w:left="0"/>
        <w:jc w:val="both"/>
        <w:rPr>
          <w:b/>
          <w:bCs/>
        </w:rPr>
      </w:pPr>
    </w:p>
    <w:p w14:paraId="3B12EC6A" w14:textId="2151811A" w:rsidR="00301C90" w:rsidRDefault="00E50AFB" w:rsidP="00E0511A">
      <w:pPr>
        <w:pStyle w:val="ListParagraph"/>
        <w:ind w:left="0"/>
        <w:jc w:val="both"/>
        <w:rPr>
          <w:b/>
          <w:bCs/>
        </w:rPr>
      </w:pPr>
      <w:r w:rsidRPr="00E50AFB">
        <w:rPr>
          <w:b/>
          <w:bCs/>
        </w:rPr>
        <w:drawing>
          <wp:inline distT="0" distB="0" distL="0" distR="0" wp14:anchorId="4ED28C8C" wp14:editId="4CD979AD">
            <wp:extent cx="6646545" cy="1288415"/>
            <wp:effectExtent l="0" t="0" r="1905" b="6985"/>
            <wp:docPr id="64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AAC9" w14:textId="24550714" w:rsidR="00301C90" w:rsidRDefault="00301C90" w:rsidP="00E0511A">
      <w:pPr>
        <w:pStyle w:val="ListParagraph"/>
        <w:ind w:left="0"/>
        <w:jc w:val="both"/>
        <w:rPr>
          <w:b/>
          <w:bCs/>
        </w:rPr>
      </w:pPr>
    </w:p>
    <w:p w14:paraId="6CFD4648" w14:textId="3E5F1A1F" w:rsidR="00301C90" w:rsidRDefault="00301C90" w:rsidP="00301C90">
      <w:pPr>
        <w:pStyle w:val="ListParagraph"/>
        <w:numPr>
          <w:ilvl w:val="0"/>
          <w:numId w:val="13"/>
        </w:numPr>
        <w:ind w:left="426"/>
        <w:jc w:val="both"/>
      </w:pPr>
      <w:r w:rsidRPr="00301C90">
        <w:t>Press the</w:t>
      </w:r>
      <w:r>
        <w:t xml:space="preserve"> brown button to see the appliances in the room</w:t>
      </w:r>
    </w:p>
    <w:p w14:paraId="6179DFA4" w14:textId="55A5ACA2" w:rsidR="0082308F" w:rsidRDefault="0082308F" w:rsidP="0082308F">
      <w:pPr>
        <w:pStyle w:val="ListParagraph"/>
        <w:ind w:left="426"/>
        <w:jc w:val="both"/>
      </w:pPr>
      <w:r w:rsidRPr="0082308F">
        <w:drawing>
          <wp:inline distT="0" distB="0" distL="0" distR="0" wp14:anchorId="4FDCAEF9" wp14:editId="6E68B83C">
            <wp:extent cx="6646545" cy="2338705"/>
            <wp:effectExtent l="0" t="0" r="190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ADEA" w14:textId="4270C60A" w:rsidR="0082308F" w:rsidRDefault="0082308F" w:rsidP="0082308F">
      <w:pPr>
        <w:pStyle w:val="ListParagraph"/>
        <w:ind w:left="426"/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Appliance of the Room</w:t>
      </w:r>
    </w:p>
    <w:p w14:paraId="7B6A4B5D" w14:textId="62DCB3A8" w:rsidR="0082308F" w:rsidRDefault="0087089D" w:rsidP="0082308F">
      <w:pPr>
        <w:pStyle w:val="ListParagraph"/>
        <w:numPr>
          <w:ilvl w:val="1"/>
          <w:numId w:val="13"/>
        </w:numPr>
      </w:pPr>
      <w:r>
        <w:t>Presses</w:t>
      </w:r>
      <w:r w:rsidR="0082308F">
        <w:t xml:space="preserve"> the red button to remove an appliance </w:t>
      </w:r>
      <w:r>
        <w:t>from the room</w:t>
      </w:r>
    </w:p>
    <w:p w14:paraId="1EF92D46" w14:textId="47E5197C" w:rsidR="0087089D" w:rsidRDefault="0087089D" w:rsidP="0082308F">
      <w:pPr>
        <w:pStyle w:val="ListParagraph"/>
        <w:numPr>
          <w:ilvl w:val="1"/>
          <w:numId w:val="13"/>
        </w:numPr>
      </w:pPr>
      <w:r>
        <w:t>Change the status of an appliance in the room by clicking the row of the appliance and changing the options.</w:t>
      </w:r>
    </w:p>
    <w:p w14:paraId="3B0F81A4" w14:textId="195D6C27" w:rsidR="0087089D" w:rsidRDefault="0087089D" w:rsidP="0082308F">
      <w:pPr>
        <w:pStyle w:val="ListParagraph"/>
        <w:numPr>
          <w:ilvl w:val="1"/>
          <w:numId w:val="13"/>
        </w:numPr>
      </w:pPr>
      <w:r>
        <w:t>Click the green button to add an apliance into the room</w:t>
      </w:r>
    </w:p>
    <w:p w14:paraId="300AE491" w14:textId="0E31ECA3" w:rsidR="0087089D" w:rsidRPr="0082308F" w:rsidRDefault="0087089D" w:rsidP="0082308F">
      <w:pPr>
        <w:pStyle w:val="ListParagraph"/>
        <w:numPr>
          <w:ilvl w:val="1"/>
          <w:numId w:val="13"/>
        </w:numPr>
      </w:pPr>
      <w:r>
        <w:t>Note: To add an appliance into a room, you need to add it in the Appliance section first.</w:t>
      </w:r>
    </w:p>
    <w:p w14:paraId="5F7D3773" w14:textId="7CD65703" w:rsidR="00301C90" w:rsidRDefault="00301C90" w:rsidP="00301C90">
      <w:pPr>
        <w:pStyle w:val="ListParagraph"/>
        <w:numPr>
          <w:ilvl w:val="0"/>
          <w:numId w:val="13"/>
        </w:numPr>
        <w:ind w:left="426"/>
        <w:jc w:val="both"/>
      </w:pPr>
      <w:r>
        <w:t>Press the red button to delete the room</w:t>
      </w:r>
    </w:p>
    <w:p w14:paraId="45D50214" w14:textId="2316A90D" w:rsidR="00301C90" w:rsidRDefault="00301C90" w:rsidP="00301C90">
      <w:pPr>
        <w:pStyle w:val="ListParagraph"/>
        <w:numPr>
          <w:ilvl w:val="0"/>
          <w:numId w:val="13"/>
        </w:numPr>
        <w:ind w:left="426"/>
        <w:jc w:val="both"/>
      </w:pPr>
      <w:r>
        <w:t xml:space="preserve">Press the green button to assign an employee to </w:t>
      </w:r>
      <w:r w:rsidR="0082308F">
        <w:t xml:space="preserve">a </w:t>
      </w:r>
      <w:r>
        <w:t>room</w:t>
      </w:r>
    </w:p>
    <w:p w14:paraId="284A2E90" w14:textId="7709C9D4" w:rsidR="00301C90" w:rsidRDefault="00301C90" w:rsidP="00301C90">
      <w:pPr>
        <w:pStyle w:val="ListParagraph"/>
        <w:numPr>
          <w:ilvl w:val="1"/>
          <w:numId w:val="13"/>
        </w:numPr>
        <w:jc w:val="both"/>
      </w:pPr>
      <w:r>
        <w:t>Enter the EmployeeID</w:t>
      </w:r>
    </w:p>
    <w:p w14:paraId="4D90C340" w14:textId="1EFBB71E" w:rsidR="00301C90" w:rsidRDefault="00301C90" w:rsidP="00301C90">
      <w:pPr>
        <w:pStyle w:val="ListParagraph"/>
        <w:numPr>
          <w:ilvl w:val="1"/>
          <w:numId w:val="13"/>
        </w:numPr>
        <w:jc w:val="both"/>
      </w:pPr>
      <w:r>
        <w:t>Press the “Add” Button</w:t>
      </w:r>
    </w:p>
    <w:p w14:paraId="427E5C2A" w14:textId="55E87289" w:rsidR="00301C90" w:rsidRPr="00301C90" w:rsidRDefault="00301C90" w:rsidP="00301C90">
      <w:pPr>
        <w:pStyle w:val="ListParagraph"/>
        <w:numPr>
          <w:ilvl w:val="1"/>
          <w:numId w:val="13"/>
        </w:numPr>
        <w:ind w:left="1418" w:hanging="338"/>
        <w:jc w:val="both"/>
      </w:pPr>
      <w:r>
        <w:t>Note: Must Add the Employee in the Employee section first before assigning the employee the the room</w:t>
      </w:r>
    </w:p>
    <w:p w14:paraId="4233039E" w14:textId="2CBBF6A7" w:rsidR="00301C90" w:rsidRPr="00E50AFB" w:rsidRDefault="00301C90" w:rsidP="00301C90">
      <w:pPr>
        <w:pStyle w:val="ListParagraph"/>
        <w:numPr>
          <w:ilvl w:val="0"/>
          <w:numId w:val="13"/>
        </w:numPr>
        <w:ind w:left="426"/>
        <w:jc w:val="both"/>
        <w:rPr>
          <w:b/>
          <w:bCs/>
          <w:color w:val="0033CC"/>
        </w:rPr>
      </w:pPr>
      <w:r>
        <w:t xml:space="preserve">To </w:t>
      </w:r>
      <w:r w:rsidR="00E50AFB">
        <w:t xml:space="preserve">Remove an employee in a room press the blue button. </w:t>
      </w:r>
      <w:r w:rsidR="00E50AFB" w:rsidRPr="00E50AFB">
        <w:rPr>
          <w:color w:val="0033CC"/>
        </w:rPr>
        <w:t>( This will only be available if an employee is assigned to the room )</w:t>
      </w:r>
    </w:p>
    <w:p w14:paraId="3B2A2C6F" w14:textId="09C35948" w:rsidR="00E50AFB" w:rsidRPr="00E50AFB" w:rsidRDefault="00E50AFB" w:rsidP="00E50AFB">
      <w:pPr>
        <w:pStyle w:val="ListParagraph"/>
        <w:numPr>
          <w:ilvl w:val="0"/>
          <w:numId w:val="13"/>
        </w:numPr>
        <w:ind w:left="426"/>
        <w:jc w:val="both"/>
        <w:rPr>
          <w:b/>
          <w:bCs/>
        </w:rPr>
      </w:pPr>
      <w:r>
        <w:t>To Add a room in a unit press button on the bottom right</w:t>
      </w:r>
      <w:r w:rsidR="0082308F">
        <w:t>.</w:t>
      </w:r>
    </w:p>
    <w:p w14:paraId="09615706" w14:textId="7A966D93" w:rsidR="00E50AFB" w:rsidRPr="00E50AFB" w:rsidRDefault="00E50AFB" w:rsidP="00E50AFB">
      <w:pPr>
        <w:pStyle w:val="ListParagraph"/>
        <w:ind w:left="426"/>
        <w:jc w:val="both"/>
        <w:rPr>
          <w:b/>
          <w:bCs/>
        </w:rPr>
      </w:pPr>
    </w:p>
    <w:p w14:paraId="7CD19248" w14:textId="7D19086F" w:rsidR="00E50AFB" w:rsidRDefault="00E50AFB" w:rsidP="0079694B">
      <w:pPr>
        <w:pStyle w:val="ListParagraph"/>
        <w:ind w:left="426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973D0B" wp14:editId="011896A9">
                <wp:simplePos x="0" y="0"/>
                <wp:positionH relativeFrom="column">
                  <wp:posOffset>6419850</wp:posOffset>
                </wp:positionH>
                <wp:positionV relativeFrom="paragraph">
                  <wp:posOffset>409528</wp:posOffset>
                </wp:positionV>
                <wp:extent cx="458622" cy="442794"/>
                <wp:effectExtent l="19050" t="19050" r="17780" b="146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622" cy="44279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B4057" id="Rectangle 63" o:spid="_x0000_s1026" style="position:absolute;margin-left:505.5pt;margin-top:32.25pt;width:36.1pt;height:34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" fillcolor="#e71224" strokecolor="#e71224" strokeweight="1mm">
                <v:fill opacity="3341f"/>
                <v:textbox inset="3pt,3pt,3pt,3pt"/>
              </v:rect>
            </w:pict>
          </mc:Fallback>
        </mc:AlternateContent>
      </w:r>
      <w:r w:rsidRPr="00E50AFB">
        <w:rPr>
          <w:b/>
          <w:bCs/>
        </w:rPr>
        <w:drawing>
          <wp:inline distT="0" distB="0" distL="0" distR="0" wp14:anchorId="30E0D665" wp14:editId="3627070F">
            <wp:extent cx="6646545" cy="819785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559" w14:textId="7CD386B1" w:rsidR="00E50AFB" w:rsidRDefault="00E50AFB" w:rsidP="00E50AFB">
      <w:pPr>
        <w:pStyle w:val="Heading1"/>
        <w:pBdr>
          <w:bottom w:val="single" w:sz="6" w:space="13" w:color="auto"/>
        </w:pBdr>
        <w:rPr>
          <w:color w:val="0D0D0D" w:themeColor="text1" w:themeTint="F2"/>
        </w:rPr>
      </w:pPr>
      <w:bookmarkStart w:id="11" w:name="_Toc159799972"/>
      <w:r>
        <w:rPr>
          <w:color w:val="0D0D0D" w:themeColor="text1" w:themeTint="F2"/>
        </w:rPr>
        <w:lastRenderedPageBreak/>
        <w:t>APPLIENCE</w:t>
      </w:r>
      <w:bookmarkEnd w:id="11"/>
    </w:p>
    <w:p w14:paraId="0BDF2B60" w14:textId="77777777" w:rsidR="00E50AFB" w:rsidRDefault="00E50AFB" w:rsidP="00E0511A">
      <w:pPr>
        <w:pStyle w:val="ListParagraph"/>
        <w:ind w:left="0"/>
        <w:jc w:val="both"/>
        <w:rPr>
          <w:b/>
          <w:bCs/>
        </w:rPr>
      </w:pPr>
    </w:p>
    <w:p w14:paraId="3BFB1FEF" w14:textId="0B8FC3E4" w:rsidR="00E50AFB" w:rsidRDefault="00E50AFB" w:rsidP="00E0511A">
      <w:pPr>
        <w:pStyle w:val="ListParagraph"/>
        <w:ind w:left="0"/>
        <w:jc w:val="both"/>
        <w:rPr>
          <w:b/>
          <w:bCs/>
        </w:rPr>
      </w:pPr>
      <w:r w:rsidRPr="00E50AFB">
        <w:rPr>
          <w:b/>
          <w:bCs/>
        </w:rPr>
        <w:drawing>
          <wp:inline distT="0" distB="0" distL="0" distR="0" wp14:anchorId="2EC6AAAB" wp14:editId="66BFD837">
            <wp:extent cx="6646545" cy="1191260"/>
            <wp:effectExtent l="0" t="0" r="1905" b="8890"/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B648" w14:textId="153FA52D" w:rsidR="00E50AFB" w:rsidRDefault="00E50AFB" w:rsidP="00E0511A">
      <w:pPr>
        <w:pStyle w:val="ListParagraph"/>
        <w:ind w:left="0"/>
        <w:jc w:val="both"/>
        <w:rPr>
          <w:b/>
          <w:bCs/>
        </w:rPr>
      </w:pPr>
    </w:p>
    <w:p w14:paraId="45B07C00" w14:textId="22C79C60" w:rsidR="00E50AFB" w:rsidRPr="00E50AFB" w:rsidRDefault="00E50AFB" w:rsidP="00E50AFB">
      <w:pPr>
        <w:pStyle w:val="ListParagraph"/>
        <w:numPr>
          <w:ilvl w:val="0"/>
          <w:numId w:val="15"/>
        </w:numPr>
        <w:ind w:left="284"/>
        <w:jc w:val="both"/>
        <w:rPr>
          <w:b/>
          <w:bCs/>
        </w:rPr>
      </w:pPr>
      <w:r>
        <w:t>Press the green button to edit an appliance</w:t>
      </w:r>
    </w:p>
    <w:p w14:paraId="5EC6D66E" w14:textId="0DED9C7E" w:rsidR="00E50AFB" w:rsidRPr="00E50AFB" w:rsidRDefault="00E50AFB" w:rsidP="00E50AFB">
      <w:pPr>
        <w:pStyle w:val="ListParagraph"/>
        <w:numPr>
          <w:ilvl w:val="0"/>
          <w:numId w:val="15"/>
        </w:numPr>
        <w:ind w:left="284"/>
        <w:jc w:val="both"/>
        <w:rPr>
          <w:b/>
          <w:bCs/>
        </w:rPr>
      </w:pPr>
      <w:r>
        <w:t>Press the red button to remove the appliance</w:t>
      </w:r>
    </w:p>
    <w:p w14:paraId="6F99479E" w14:textId="2D9261F2" w:rsidR="00E50AFB" w:rsidRPr="00E50AFB" w:rsidRDefault="00E50AFB" w:rsidP="00E50AFB">
      <w:pPr>
        <w:pStyle w:val="ListParagraph"/>
        <w:numPr>
          <w:ilvl w:val="0"/>
          <w:numId w:val="15"/>
        </w:numPr>
        <w:ind w:left="284"/>
        <w:jc w:val="both"/>
        <w:rPr>
          <w:b/>
          <w:bCs/>
        </w:rPr>
      </w:pPr>
      <w:r>
        <w:t>Press the bottom right button to add an appliance</w:t>
      </w:r>
    </w:p>
    <w:p w14:paraId="63C45F3F" w14:textId="07489507" w:rsidR="00E50AFB" w:rsidRDefault="00E50AFB" w:rsidP="00E50AFB">
      <w:pPr>
        <w:pStyle w:val="ListParagraph"/>
        <w:numPr>
          <w:ilvl w:val="1"/>
          <w:numId w:val="15"/>
        </w:numPr>
        <w:jc w:val="both"/>
      </w:pPr>
      <w:r w:rsidRPr="00E50AFB">
        <w:t xml:space="preserve">Enter </w:t>
      </w:r>
      <w:r>
        <w:t>the Name and Description of the Appliances</w:t>
      </w:r>
    </w:p>
    <w:p w14:paraId="5AADCC78" w14:textId="281AA389" w:rsidR="00A40BE9" w:rsidRDefault="00E50AFB" w:rsidP="00A40BE9">
      <w:pPr>
        <w:pStyle w:val="ListParagraph"/>
        <w:numPr>
          <w:ilvl w:val="1"/>
          <w:numId w:val="15"/>
        </w:numPr>
        <w:jc w:val="both"/>
      </w:pPr>
      <w:r>
        <w:t>Press the “Add” button</w:t>
      </w:r>
    </w:p>
    <w:p w14:paraId="210097F0" w14:textId="62C07399" w:rsidR="00A40BE9" w:rsidRPr="00E50AFB" w:rsidRDefault="00A40BE9" w:rsidP="00A40BE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895011" wp14:editId="34257917">
                <wp:simplePos x="0" y="0"/>
                <wp:positionH relativeFrom="column">
                  <wp:posOffset>6193155</wp:posOffset>
                </wp:positionH>
                <wp:positionV relativeFrom="paragraph">
                  <wp:posOffset>288290</wp:posOffset>
                </wp:positionV>
                <wp:extent cx="360000" cy="360000"/>
                <wp:effectExtent l="19050" t="19050" r="21590" b="2159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9EFC9" id="Rectangle 69" o:spid="_x0000_s1026" style="position:absolute;margin-left:487.65pt;margin-top:22.7pt;width:28.35pt;height:28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" fillcolor="#e71224" strokecolor="#e71224" strokeweight="1mm">
                <v:fill opacity="3341f"/>
                <v:textbox style="mso-fit-shape-to-text:t" inset="3pt,3pt,3pt,3pt"/>
              </v:rect>
            </w:pict>
          </mc:Fallback>
        </mc:AlternateContent>
      </w:r>
      <w:r w:rsidRPr="00A40BE9">
        <w:drawing>
          <wp:inline distT="0" distB="0" distL="0" distR="0" wp14:anchorId="319B30B1" wp14:editId="10A5A5CD">
            <wp:extent cx="6646545" cy="730250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B677" w14:textId="01C7B7F1" w:rsidR="0082308F" w:rsidRDefault="0082308F" w:rsidP="0082308F">
      <w:pPr>
        <w:jc w:val="both"/>
        <w:rPr>
          <w:b/>
          <w:bCs/>
        </w:rPr>
      </w:pPr>
    </w:p>
    <w:p w14:paraId="65E83BEA" w14:textId="16078CC1" w:rsidR="0082308F" w:rsidRDefault="0082308F" w:rsidP="0082308F">
      <w:pPr>
        <w:pStyle w:val="ListParagraph"/>
        <w:ind w:left="284"/>
        <w:jc w:val="both"/>
        <w:rPr>
          <w:b/>
          <w:bCs/>
        </w:rPr>
      </w:pPr>
    </w:p>
    <w:p w14:paraId="3AAF7D63" w14:textId="796A1E6C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771DFECE" w14:textId="54C5227D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29C906C7" w14:textId="2015D351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005887CC" w14:textId="5F5E4784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3EEA8BD0" w14:textId="4FC2109A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6303B5C4" w14:textId="20611E89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48DD2AB0" w14:textId="67BB6F43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1CA84891" w14:textId="7EF49360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07C6CCA1" w14:textId="70A4EE9D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0262EABC" w14:textId="27D3DEC7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06163FC8" w14:textId="1E998AB7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036B44A8" w14:textId="4535A105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356F1B4D" w14:textId="027734B0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322D0401" w14:textId="03FF5976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7617A5BB" w14:textId="043DFB09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58D444BC" w14:textId="625DD08A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44161BB8" w14:textId="1F3236AA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6467E2E9" w14:textId="0078E59B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390D206F" w14:textId="47A213D9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2FE042C0" w14:textId="496D8E33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0AF51B30" w14:textId="7820C00C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1B7494BB" w14:textId="627A93E3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13885006" w14:textId="6F72A083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3B0F9325" w14:textId="77777777" w:rsidR="0016026A" w:rsidRDefault="0016026A" w:rsidP="0082308F">
      <w:pPr>
        <w:pStyle w:val="ListParagraph"/>
        <w:ind w:left="284"/>
        <w:jc w:val="both"/>
        <w:rPr>
          <w:b/>
          <w:bCs/>
        </w:rPr>
      </w:pPr>
    </w:p>
    <w:p w14:paraId="48B1FD2A" w14:textId="6F4A1284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07B53F21" w14:textId="4F437B20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6AD765EC" w14:textId="646DECC4" w:rsidR="000153CC" w:rsidRDefault="000153CC" w:rsidP="0082308F">
      <w:pPr>
        <w:pStyle w:val="ListParagraph"/>
        <w:ind w:left="284"/>
        <w:jc w:val="both"/>
        <w:rPr>
          <w:b/>
          <w:bCs/>
        </w:rPr>
      </w:pPr>
    </w:p>
    <w:p w14:paraId="682119E8" w14:textId="2667C6D2" w:rsidR="000153CC" w:rsidRDefault="000153CC" w:rsidP="000153CC">
      <w:pPr>
        <w:pStyle w:val="Heading1"/>
        <w:pBdr>
          <w:bottom w:val="single" w:sz="6" w:space="13" w:color="auto"/>
        </w:pBdr>
        <w:rPr>
          <w:color w:val="0D0D0D" w:themeColor="text1" w:themeTint="F2"/>
        </w:rPr>
      </w:pPr>
      <w:bookmarkStart w:id="12" w:name="_Toc159799973"/>
      <w:r>
        <w:rPr>
          <w:color w:val="0D0D0D" w:themeColor="text1" w:themeTint="F2"/>
        </w:rPr>
        <w:lastRenderedPageBreak/>
        <w:t>EXPORTING REPORT</w:t>
      </w:r>
      <w:bookmarkEnd w:id="12"/>
    </w:p>
    <w:p w14:paraId="76433BC7" w14:textId="0C594B2A" w:rsidR="000153CC" w:rsidRDefault="000153CC" w:rsidP="000153CC"/>
    <w:p w14:paraId="58A54620" w14:textId="04312873" w:rsidR="000153CC" w:rsidRDefault="000153CC" w:rsidP="000153CC">
      <w:r>
        <w:t>Go to the Export Section</w:t>
      </w:r>
    </w:p>
    <w:p w14:paraId="6CE97F0B" w14:textId="54BBBCD6" w:rsidR="00BB10BB" w:rsidRDefault="00BB10BB" w:rsidP="000153CC"/>
    <w:p w14:paraId="414830B0" w14:textId="6650BE70" w:rsidR="00BB10BB" w:rsidRDefault="00BB10BB" w:rsidP="00BB10BB">
      <w:pPr>
        <w:pStyle w:val="ListParagraph"/>
        <w:numPr>
          <w:ilvl w:val="0"/>
          <w:numId w:val="18"/>
        </w:numPr>
      </w:pPr>
      <w:r>
        <w:t>Press the export button of the report you want to generate.</w:t>
      </w:r>
    </w:p>
    <w:p w14:paraId="42A6C0A7" w14:textId="3418D0D2" w:rsidR="00BB10BB" w:rsidRDefault="00BB10BB" w:rsidP="00BB10BB">
      <w:pPr>
        <w:pStyle w:val="ListParagraph"/>
        <w:numPr>
          <w:ilvl w:val="0"/>
          <w:numId w:val="18"/>
        </w:numPr>
      </w:pPr>
      <w:r>
        <w:t>Choose the things you want to include</w:t>
      </w:r>
    </w:p>
    <w:p w14:paraId="1D499896" w14:textId="208E8BBD" w:rsidR="00BB10BB" w:rsidRPr="000153CC" w:rsidRDefault="00BB10BB" w:rsidP="00BB10BB">
      <w:pPr>
        <w:pStyle w:val="ListParagraph"/>
        <w:numPr>
          <w:ilvl w:val="0"/>
          <w:numId w:val="18"/>
        </w:numPr>
      </w:pPr>
      <w:r>
        <w:t>Press the blue export button</w:t>
      </w:r>
    </w:p>
    <w:sectPr w:rsidR="00BB10BB" w:rsidRPr="000153CC" w:rsidSect="00D179DD">
      <w:footerReference w:type="even" r:id="rId33"/>
      <w:footerReference w:type="default" r:id="rId34"/>
      <w:pgSz w:w="11907" w:h="16840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91AFC" w14:textId="77777777" w:rsidR="00694ACA" w:rsidRDefault="00694ACA" w:rsidP="00E74B29">
      <w:r>
        <w:separator/>
      </w:r>
    </w:p>
  </w:endnote>
  <w:endnote w:type="continuationSeparator" w:id="0">
    <w:p w14:paraId="36396427" w14:textId="77777777" w:rsidR="00694ACA" w:rsidRDefault="00694AC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1BF5CA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B113A2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270FF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40"/>
      <w:gridCol w:w="5243"/>
      <w:gridCol w:w="3144"/>
      <w:gridCol w:w="1040"/>
    </w:tblGrid>
    <w:tr w:rsidR="00E74B29" w14:paraId="4D40C55E" w14:textId="77777777" w:rsidTr="006709F1">
      <w:tc>
        <w:tcPr>
          <w:tcW w:w="1079" w:type="dxa"/>
        </w:tcPr>
        <w:p w14:paraId="65B5C2B9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08FC161E" w14:textId="7125E82A" w:rsidR="00E74B29" w:rsidRPr="00874FE7" w:rsidRDefault="000D73DF" w:rsidP="006709F1">
          <w:pPr>
            <w:pStyle w:val="Footer"/>
          </w:pPr>
          <w:r>
            <w:t>STAFF QUARTERS SYSTEM MANUAL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9E92762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1098B412" w14:textId="77777777" w:rsidR="00E74B29" w:rsidRPr="00E74B29" w:rsidRDefault="00E74B29" w:rsidP="006709F1">
          <w:pPr>
            <w:pStyle w:val="Footer"/>
          </w:pPr>
        </w:p>
      </w:tc>
    </w:tr>
  </w:tbl>
  <w:p w14:paraId="48E09525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A6078" w14:textId="77777777" w:rsidR="00694ACA" w:rsidRDefault="00694ACA" w:rsidP="00E74B29">
      <w:r>
        <w:separator/>
      </w:r>
    </w:p>
  </w:footnote>
  <w:footnote w:type="continuationSeparator" w:id="0">
    <w:p w14:paraId="6DD34090" w14:textId="77777777" w:rsidR="00694ACA" w:rsidRDefault="00694ACA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814"/>
    <w:multiLevelType w:val="hybridMultilevel"/>
    <w:tmpl w:val="2D70A46E"/>
    <w:lvl w:ilvl="0" w:tplc="F93E5E5E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5E5291"/>
    <w:multiLevelType w:val="hybridMultilevel"/>
    <w:tmpl w:val="5720D132"/>
    <w:lvl w:ilvl="0" w:tplc="FFFFFFFF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D624B4"/>
    <w:multiLevelType w:val="hybridMultilevel"/>
    <w:tmpl w:val="9FE20EF8"/>
    <w:lvl w:ilvl="0" w:tplc="FEBC074C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15D1F"/>
    <w:multiLevelType w:val="hybridMultilevel"/>
    <w:tmpl w:val="57CA78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D41A9"/>
    <w:multiLevelType w:val="hybridMultilevel"/>
    <w:tmpl w:val="77D6C79E"/>
    <w:lvl w:ilvl="0" w:tplc="F93E5E5E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653D7"/>
    <w:multiLevelType w:val="hybridMultilevel"/>
    <w:tmpl w:val="ECBA63B2"/>
    <w:lvl w:ilvl="0" w:tplc="2AD8174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A062FF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12054"/>
    <w:multiLevelType w:val="hybridMultilevel"/>
    <w:tmpl w:val="1464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D415B"/>
    <w:multiLevelType w:val="hybridMultilevel"/>
    <w:tmpl w:val="6032BAF0"/>
    <w:lvl w:ilvl="0" w:tplc="DA881808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737A6C"/>
    <w:multiLevelType w:val="hybridMultilevel"/>
    <w:tmpl w:val="5720D132"/>
    <w:lvl w:ilvl="0" w:tplc="BC5A5EF2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1E2009D"/>
    <w:multiLevelType w:val="hybridMultilevel"/>
    <w:tmpl w:val="48E6F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3E5E5E">
      <w:start w:val="1"/>
      <w:numFmt w:val="decimal"/>
      <w:lvlText w:val="%2."/>
      <w:lvlJc w:val="left"/>
      <w:pPr>
        <w:ind w:left="1800" w:hanging="360"/>
      </w:pPr>
      <w:rPr>
        <w:b w:val="0"/>
        <w:bCs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A0739"/>
    <w:multiLevelType w:val="hybridMultilevel"/>
    <w:tmpl w:val="AEAC6B66"/>
    <w:lvl w:ilvl="0" w:tplc="025E4B44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2814C68"/>
    <w:multiLevelType w:val="hybridMultilevel"/>
    <w:tmpl w:val="CE426F9C"/>
    <w:lvl w:ilvl="0" w:tplc="F93E5E5E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8E3374"/>
    <w:multiLevelType w:val="hybridMultilevel"/>
    <w:tmpl w:val="48A43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2055F"/>
    <w:multiLevelType w:val="hybridMultilevel"/>
    <w:tmpl w:val="A0D6E128"/>
    <w:lvl w:ilvl="0" w:tplc="2AD8174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EB47BD"/>
    <w:multiLevelType w:val="hybridMultilevel"/>
    <w:tmpl w:val="389AD2F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56501F"/>
    <w:multiLevelType w:val="hybridMultilevel"/>
    <w:tmpl w:val="33ACC5F2"/>
    <w:lvl w:ilvl="0" w:tplc="025E4B44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26C6066"/>
    <w:multiLevelType w:val="hybridMultilevel"/>
    <w:tmpl w:val="CFF439BC"/>
    <w:lvl w:ilvl="0" w:tplc="2AD81748">
      <w:start w:val="1"/>
      <w:numFmt w:val="decimal"/>
      <w:lvlText w:val="%1."/>
      <w:lvlJc w:val="left"/>
      <w:pPr>
        <w:ind w:left="1146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3"/>
  </w:num>
  <w:num w:numId="2">
    <w:abstractNumId w:val="13"/>
  </w:num>
  <w:num w:numId="3">
    <w:abstractNumId w:val="10"/>
  </w:num>
  <w:num w:numId="4">
    <w:abstractNumId w:val="16"/>
  </w:num>
  <w:num w:numId="5">
    <w:abstractNumId w:val="11"/>
  </w:num>
  <w:num w:numId="6">
    <w:abstractNumId w:val="15"/>
  </w:num>
  <w:num w:numId="7">
    <w:abstractNumId w:val="9"/>
  </w:num>
  <w:num w:numId="8">
    <w:abstractNumId w:val="1"/>
  </w:num>
  <w:num w:numId="9">
    <w:abstractNumId w:val="2"/>
  </w:num>
  <w:num w:numId="10">
    <w:abstractNumId w:val="0"/>
  </w:num>
  <w:num w:numId="11">
    <w:abstractNumId w:val="12"/>
  </w:num>
  <w:num w:numId="12">
    <w:abstractNumId w:val="5"/>
  </w:num>
  <w:num w:numId="13">
    <w:abstractNumId w:val="8"/>
  </w:num>
  <w:num w:numId="14">
    <w:abstractNumId w:val="4"/>
  </w:num>
  <w:num w:numId="15">
    <w:abstractNumId w:val="6"/>
  </w:num>
  <w:num w:numId="16">
    <w:abstractNumId w:val="14"/>
  </w:num>
  <w:num w:numId="17">
    <w:abstractNumId w:val="1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3DF"/>
    <w:rsid w:val="000153CC"/>
    <w:rsid w:val="00086FA5"/>
    <w:rsid w:val="000D73DF"/>
    <w:rsid w:val="000E4641"/>
    <w:rsid w:val="00151F66"/>
    <w:rsid w:val="0016026A"/>
    <w:rsid w:val="00177F8D"/>
    <w:rsid w:val="00185F4A"/>
    <w:rsid w:val="002D2200"/>
    <w:rsid w:val="00301C90"/>
    <w:rsid w:val="00324EF2"/>
    <w:rsid w:val="0040564B"/>
    <w:rsid w:val="0048120C"/>
    <w:rsid w:val="004909D9"/>
    <w:rsid w:val="00521481"/>
    <w:rsid w:val="00665110"/>
    <w:rsid w:val="006709F1"/>
    <w:rsid w:val="00694ACA"/>
    <w:rsid w:val="006C60E6"/>
    <w:rsid w:val="0079694B"/>
    <w:rsid w:val="0082308F"/>
    <w:rsid w:val="00837914"/>
    <w:rsid w:val="0087089D"/>
    <w:rsid w:val="00874FE7"/>
    <w:rsid w:val="00952F7D"/>
    <w:rsid w:val="0095496A"/>
    <w:rsid w:val="009978B1"/>
    <w:rsid w:val="009A38BA"/>
    <w:rsid w:val="00A40BE9"/>
    <w:rsid w:val="00AB2D61"/>
    <w:rsid w:val="00B43E11"/>
    <w:rsid w:val="00BB10BB"/>
    <w:rsid w:val="00C755AB"/>
    <w:rsid w:val="00D1447D"/>
    <w:rsid w:val="00D179DD"/>
    <w:rsid w:val="00D43125"/>
    <w:rsid w:val="00D66A3A"/>
    <w:rsid w:val="00DF198B"/>
    <w:rsid w:val="00E0511A"/>
    <w:rsid w:val="00E50AF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AB764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0D73DF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D73DF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0D73DF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0D73D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0D73D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D73D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73D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D7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88.168.35.80/sqs/index.ph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://btrintranet/sqs/index.php" TargetMode="External"/><Relationship Id="rId17" Type="http://schemas.openxmlformats.org/officeDocument/2006/relationships/customXml" Target="ink/ink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customXml" Target="ink/ink2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customXml" Target="ink/ink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EEF80E157E4A63B1926787234C00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9BF025-755D-4529-BE72-DD93854D9A98}"/>
      </w:docPartPr>
      <w:docPartBody>
        <w:p w:rsidR="00000000" w:rsidRDefault="00C3421B">
          <w:pPr>
            <w:pStyle w:val="2FEEF80E157E4A63B1926787234C00A0"/>
          </w:pPr>
          <w:r w:rsidRPr="00DF198B">
            <w:t>—</w:t>
          </w:r>
        </w:p>
      </w:docPartBody>
    </w:docPart>
    <w:docPart>
      <w:docPartPr>
        <w:name w:val="BAFF6087D4A74CFA82EE8154757E0F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239AB7-DCF0-4ACA-99A4-7E139F9F08DA}"/>
      </w:docPartPr>
      <w:docPartBody>
        <w:p w:rsidR="00000000" w:rsidRDefault="00C3421B">
          <w:pPr>
            <w:pStyle w:val="BAFF6087D4A74CFA82EE8154757E0F1A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1B"/>
    <w:rsid w:val="00C3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095A49CA5741C2A6CC79ADBF6620C1">
    <w:name w:val="BF095A49CA5741C2A6CC79ADBF6620C1"/>
  </w:style>
  <w:style w:type="paragraph" w:customStyle="1" w:styleId="3008090081A04E158E09323AF8FB2A90">
    <w:name w:val="3008090081A04E158E09323AF8FB2A90"/>
  </w:style>
  <w:style w:type="paragraph" w:customStyle="1" w:styleId="A99E13E5DF9A4168A2DF29F4A70F9507">
    <w:name w:val="A99E13E5DF9A4168A2DF29F4A70F9507"/>
  </w:style>
  <w:style w:type="paragraph" w:customStyle="1" w:styleId="2FEEF80E157E4A63B1926787234C00A0">
    <w:name w:val="2FEEF80E157E4A63B1926787234C00A0"/>
  </w:style>
  <w:style w:type="paragraph" w:customStyle="1" w:styleId="F0127A89A4FF48369D0AAD7ADBCD2917">
    <w:name w:val="F0127A89A4FF48369D0AAD7ADBCD2917"/>
  </w:style>
  <w:style w:type="paragraph" w:customStyle="1" w:styleId="BAFF6087D4A74CFA82EE8154757E0F1A">
    <w:name w:val="BAFF6087D4A74CFA82EE8154757E0F1A"/>
  </w:style>
  <w:style w:type="paragraph" w:customStyle="1" w:styleId="D655E4806A62496C9475B8B14D2469E7">
    <w:name w:val="D655E4806A62496C9475B8B14D2469E7"/>
  </w:style>
  <w:style w:type="paragraph" w:customStyle="1" w:styleId="F83AD574C5524626A487BF71A993F2E5">
    <w:name w:val="F83AD574C5524626A487BF71A993F2E5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  <w:lang w:eastAsia="en-US"/>
    </w:rPr>
  </w:style>
  <w:style w:type="paragraph" w:customStyle="1" w:styleId="F2E6BDF04CFB4F099805A4A7E0168323">
    <w:name w:val="F2E6BDF04CFB4F099805A4A7E0168323"/>
  </w:style>
  <w:style w:type="paragraph" w:customStyle="1" w:styleId="F1F1F36F79EC4A02952B13DCA69380A8">
    <w:name w:val="F1F1F36F79EC4A02952B13DCA69380A8"/>
  </w:style>
  <w:style w:type="paragraph" w:customStyle="1" w:styleId="0EDF165F0E8848BC86E838416AA82DDE">
    <w:name w:val="0EDF165F0E8848BC86E838416AA82DDE"/>
  </w:style>
  <w:style w:type="paragraph" w:customStyle="1" w:styleId="0FED488B83EB4B98823D5FA49DA15D29">
    <w:name w:val="0FED488B83EB4B98823D5FA49DA15D29"/>
  </w:style>
  <w:style w:type="paragraph" w:customStyle="1" w:styleId="1A608939D7CA47EB85AE428D1F266CAD">
    <w:name w:val="1A608939D7CA47EB85AE428D1F266CAD"/>
  </w:style>
  <w:style w:type="paragraph" w:customStyle="1" w:styleId="A625FE2A4C2C4CB39C34A6FBB3BEC7AF">
    <w:name w:val="A625FE2A4C2C4CB39C34A6FBB3BEC7AF"/>
  </w:style>
  <w:style w:type="paragraph" w:customStyle="1" w:styleId="971DA1CB933F4D6F8C18D0A55DA3FA95">
    <w:name w:val="971DA1CB933F4D6F8C18D0A55DA3FA95"/>
  </w:style>
  <w:style w:type="paragraph" w:customStyle="1" w:styleId="50456CED15B54C2A842BE878C26451FC">
    <w:name w:val="50456CED15B54C2A842BE878C26451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30:13.2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41 24575,'0'209'0,"29"221"0,0-214 0,-28-214 0,-1 0 0,0 0 0,1 0 0,0 0 0,0 0 0,-1 0 0,1 0 0,0-1 0,0 1 0,1 0 0,-1 0 0,0-1 0,1 1 0,-1-1 0,1 1 0,-1-1 0,1 0 0,-1 0 0,1 1 0,0-1 0,0 0 0,0 0 0,0-1 0,0 1 0,-1 0 0,1-1 0,1 1 0,-1-1 0,0 1 0,3-1 0,10 1 0,-1 0 0,1-1 0,21-3 0,-9 1 0,442 0 0,-257 3 0,-210-1 0,1 0 0,-1 0 0,0 0 0,1 0 0,-1 0 0,0-1 0,0 1 0,1-1 0,-1 0 0,0 1 0,0-1 0,0 0 0,0 0 0,0 0 0,0-1 0,0 1 0,0 0 0,0-1 0,-1 0 0,1 1 0,0-1 0,-1 0 0,1 0 0,-1 1 0,0-1 0,0 0 0,0 0 0,0-1 0,0 1 0,0 0 0,1-4 0,0-6 0,-1-1 0,0 1 0,-1 0 0,0-1 0,-2-14 0,1-36 0,21-117 0,-5-263 0,-15 439 0,-1 0 0,1 0 0,-1 0 0,1 0 0,-1 0 0,0 1 0,-1-1 0,1 0 0,-1 0 0,1 1 0,-1-1 0,0 1 0,-1 0 0,1 0 0,0 0 0,-1 0 0,0 0 0,0 0 0,0 0 0,0 1 0,0 0 0,0-1 0,-1 1 0,1 0 0,-1 1 0,1-1 0,-1 1 0,-7-3 0,-10-1 0,-1 0 0,0 1 0,1 2 0,-26-1 0,12 1 0,-363-3 0,218 7 0,167-2 0,9 0 0,0-1 0,-1 1 0,1 0 0,-1 0 0,1 0 0,0 0 0,-1 1 0,1 0 0,0 0 0,0 0 0,-1 1 0,1-1 0,0 1 0,0 0 0,1 0 0,-1 0 0,0 1 0,1-1 0,-1 1 0,-5 5 0,7-6-124,0 1 0,0-1 0,-1 0 0,1 0 0,-1 0 0,0 0-1,0 0 1,1-1 0,-1 1 0,-5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31:20.32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41 24575,'0'209'0,"29"222"0,0-215 0,-28-214 0,-1 0 0,1 0 0,-1 0 0,1 0 0,0 0 0,0 0 0,-1 0 0,1 0 0,1-1 0,-1 1 0,0 0 0,0-1 0,1 1 0,-1-1 0,1 1 0,-1-1 0,1 0 0,0 1 0,-1-1 0,1 0 0,0 0 0,0 0 0,0 0 0,0-1 0,0 1 0,0 0 0,0-1 0,0 0 0,0 1 0,3-1 0,10 1 0,0 0 0,-1-1 0,23-3 0,-10 1 0,442 0 0,-256 3 0,-211 0 0,0-1 0,1 0 0,-1-1 0,0 1 0,1 0 0,-1 0 0,0-1 0,0 0 0,1 1 0,-1-1 0,0 0 0,0 0 0,0 0 0,0 0 0,0 0 0,0-1 0,0 1 0,0-1 0,-1 1 0,1-1 0,0 0 0,-1 1 0,0-1 0,1 0 0,-1 0 0,0 0 0,0 0 0,0 0 0,0-1 0,0 1 0,0-4 0,1-6 0,0-1 0,-1 1 0,-1 0 0,0-1 0,-2-14 0,1-36 0,21-118 0,-5-262 0,-15 439 0,-1 0 0,1 0 0,-1 0 0,1 0 0,-1 0 0,0 1 0,-1-1 0,1 0 0,-1 1 0,0-1 0,1 1 0,-1-1 0,-1 1 0,1 0 0,-1 0 0,1 0 0,-1 0 0,0 0 0,0 0 0,0 1 0,0 0 0,0-1 0,-1 1 0,1 0 0,-1 1 0,1-1 0,-1 1 0,-7-3 0,-10-1 0,-1 0 0,0 1 0,0 2 0,-25-1 0,13 1 0,-365-3 0,218 7 0,169-2 0,7 0 0,1-1 0,-1 1 0,1 0 0,0 0 0,-1 0 0,1 0 0,0 1 0,-1 0 0,1 0 0,0 0 0,0 1 0,0-1 0,0 1 0,0 0 0,0 0 0,0 0 0,0 1 0,1-1 0,-1 1 0,-4 5 0,5-6-124,1 1 0,0-1 0,-1 0 0,1 0 0,-1 0 0,0 0-1,1 0 1,-1-1 0,0 1 0,-5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5:34:11.0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41 24575,'0'210'0,"29"221"0,0-215 0,-28-214 0,-1 0 0,1 0 0,-1 0 0,1 0 0,0 0 0,0 0 0,0 0 0,0 0 0,0 0 0,0-1 0,0 1 0,0 0 0,1-1 0,-1 1 0,1-1 0,-1 0 0,1 1 0,0-1 0,-1 0 0,1 0 0,0 0 0,0 0 0,0 0 0,0 0 0,0-1 0,0 1 0,0-1 0,0 1 0,0-1 0,4 0 0,8 2 0,1-2 0,-1 0 0,23-3 0,-10 2 0,444-1 0,-258 3 0,-211-1 0,0 0 0,0 0 0,1 0 0,-1-1 0,0 1 0,1 0 0,-1-1 0,0 1 0,0-1 0,1 0 0,-1 0 0,0 0 0,0 0 0,0 0 0,0 0 0,0-1 0,0 1 0,-1-1 0,1 1 0,0-1 0,-1 0 0,1 1 0,-1-1 0,1 0 0,-1 0 0,0 0 0,0 0 0,0 0 0,0 0 0,0-1 0,0-3 0,1-6 0,0 0 0,-1-1 0,-1 1 0,0-1 0,-2-14 0,1-36 0,21-118 0,-5-263 0,-15 440 0,-1 0 0,1 0 0,-1 0 0,1 0 0,-1 1 0,0-1 0,-1 0 0,1 0 0,-1 1 0,0-1 0,1 1 0,-2-1 0,1 1 0,0 0 0,-1 0 0,1 0 0,-1 0 0,0 0 0,0 0 0,0 1 0,0 0 0,0-1 0,-1 1 0,1 0 0,-1 1 0,0-1 0,1 1 0,-8-3 0,-11-1 0,1 0 0,-1 1 0,0 2 0,-25-1 0,12 1 0,-364-3 0,217 7 0,170-2 0,8 0 0,-1-1 0,1 1 0,-1 0 0,1 0 0,0 0 0,-1 0 0,1 1 0,0 0 0,-1 0 0,1 0 0,0 1 0,0-1 0,0 1 0,0 0 0,0 0 0,0 0 0,0 1 0,1-1 0,-1 1 0,-4 5 0,6-5-124,-1-1 0,1 0 0,-1 0 0,1 0 0,-1 0 0,0 0-1,1 0 1,-1-1 0,0 1 0,-5 1 0</inkml:trace>
</inkml:ink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204B32-B123-4784-94D2-E6B7BBDFE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10</Pages>
  <Words>653</Words>
  <Characters>2896</Characters>
  <Application>Microsoft Office Word</Application>
  <DocSecurity>0</DocSecurity>
  <Lines>362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2024-02-25T15:07:00Z</dcterms:created>
  <dcterms:modified xsi:type="dcterms:W3CDTF">2024-02-25T16:33:00Z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4ae2bd25-a0aa-4012-9f3d-5f118fa70867</vt:lpwstr>
  </property>
</Properties>
</file>